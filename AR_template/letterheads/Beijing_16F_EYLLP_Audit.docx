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70" w:type="dxa"/>
        <w:tblLayout w:type="fixed"/>
        <w:tblLook w:val="01E0" w:firstRow="1" w:lastRow="1" w:firstColumn="1" w:lastColumn="1" w:noHBand="0" w:noVBand="0"/>
      </w:tblPr>
      <w:tblGrid>
        <w:gridCol w:w="6565"/>
        <w:gridCol w:w="2705"/>
      </w:tblGrid>
      <w:tr w:rsidR="00985790" w14:paraId="03AC94D7" w14:textId="77777777" w:rsidTr="00BB70F5">
        <w:trPr>
          <w:trHeight w:val="214"/>
        </w:trPr>
        <w:tc>
          <w:tcPr>
            <w:tcW w:w="9270" w:type="dxa"/>
            <w:gridSpan w:val="2"/>
            <w:tcMar>
              <w:left w:w="0" w:type="dxa"/>
              <w:right w:w="0" w:type="dxa"/>
            </w:tcMar>
          </w:tcPr>
          <w:p w14:paraId="7CDE9FFD" w14:textId="77777777" w:rsidR="00985790" w:rsidRPr="00B40C97" w:rsidRDefault="00985790" w:rsidP="00B40C97">
            <w:pPr>
              <w:pStyle w:val="EYNormal"/>
            </w:pPr>
          </w:p>
        </w:tc>
      </w:tr>
      <w:tr w:rsidR="00BB70F5" w:rsidRPr="009800FC" w14:paraId="1F443902" w14:textId="77777777" w:rsidTr="00BB70F5">
        <w:trPr>
          <w:trHeight w:val="2170"/>
        </w:trPr>
        <w:tc>
          <w:tcPr>
            <w:tcW w:w="6565" w:type="dxa"/>
            <w:tcMar>
              <w:left w:w="0" w:type="dxa"/>
              <w:right w:w="0" w:type="dxa"/>
            </w:tcMar>
          </w:tcPr>
          <w:p w14:paraId="0ED6AD30" w14:textId="77777777" w:rsidR="00BB70F5" w:rsidRPr="009800FC" w:rsidRDefault="00BB70F5" w:rsidP="003726DF">
            <w:pPr>
              <w:tabs>
                <w:tab w:val="left" w:pos="907"/>
              </w:tabs>
              <w:suppressAutoHyphens/>
              <w:spacing w:line="260" w:lineRule="atLeast"/>
              <w:rPr>
                <w:rFonts w:ascii="EYInterstate Light" w:hAnsi="EYInterstate Light"/>
                <w:kern w:val="12"/>
              </w:rPr>
            </w:pP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J N Citizen</w:t>
            </w:r>
          </w:p>
          <w:p w14:paraId="5CBEBCF0" w14:textId="77777777" w:rsidR="00BB70F5" w:rsidRPr="009800FC" w:rsidRDefault="00BB70F5"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Managing Director</w:t>
            </w:r>
          </w:p>
          <w:p w14:paraId="1C632D5D" w14:textId="77777777" w:rsidR="00BB70F5" w:rsidRPr="009800FC" w:rsidRDefault="00BB70F5"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XYZ Corporation</w:t>
            </w:r>
          </w:p>
          <w:p w14:paraId="23D00B06" w14:textId="77777777" w:rsidR="00BB70F5" w:rsidRPr="009800FC" w:rsidRDefault="00BB70F5"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10 Main Street</w:t>
            </w:r>
          </w:p>
          <w:p w14:paraId="7F43AE88" w14:textId="77777777" w:rsidR="00BB70F5" w:rsidRPr="009800FC" w:rsidRDefault="00BB70F5" w:rsidP="003726DF">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New York NY 10036</w:t>
            </w:r>
          </w:p>
        </w:tc>
        <w:tc>
          <w:tcPr>
            <w:tcW w:w="2705" w:type="dxa"/>
            <w:tcMar>
              <w:left w:w="0" w:type="dxa"/>
              <w:right w:w="115" w:type="dxa"/>
            </w:tcMar>
          </w:tcPr>
          <w:p w14:paraId="628B90F0" w14:textId="77777777" w:rsidR="00BB70F5" w:rsidRPr="009800FC" w:rsidRDefault="00BB70F5" w:rsidP="003726DF">
            <w:pPr>
              <w:tabs>
                <w:tab w:val="right" w:pos="2590"/>
              </w:tabs>
              <w:suppressAutoHyphens/>
              <w:spacing w:line="260" w:lineRule="atLeast"/>
              <w:jc w:val="right"/>
              <w:rPr>
                <w:rFonts w:ascii="EYInterstate Light" w:hAnsi="EYInterstate Light"/>
                <w:kern w:val="12"/>
              </w:rPr>
            </w:pP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[00 Month 0000] </w:instrText>
            </w:r>
            <w:r w:rsidRPr="009800FC">
              <w:rPr>
                <w:rFonts w:ascii="EYInterstate Light" w:hAnsi="EYInterstate Light"/>
                <w:kern w:val="12"/>
              </w:rPr>
              <w:fldChar w:fldCharType="end"/>
            </w:r>
          </w:p>
        </w:tc>
      </w:tr>
      <w:tr w:rsidR="00BB70F5" w:rsidRPr="009800FC" w14:paraId="4DF20362" w14:textId="77777777" w:rsidTr="00BB70F5">
        <w:trPr>
          <w:trHeight w:val="731"/>
        </w:trPr>
        <w:tc>
          <w:tcPr>
            <w:tcW w:w="9270" w:type="dxa"/>
            <w:gridSpan w:val="2"/>
            <w:tcMar>
              <w:left w:w="0" w:type="dxa"/>
              <w:right w:w="0" w:type="dxa"/>
            </w:tcMar>
          </w:tcPr>
          <w:p w14:paraId="174BB1D5" w14:textId="77777777" w:rsidR="00BB70F5" w:rsidRPr="009800FC" w:rsidRDefault="00BB70F5" w:rsidP="003726DF">
            <w:pPr>
              <w:suppressAutoHyphens/>
              <w:spacing w:line="260" w:lineRule="atLeast"/>
              <w:rPr>
                <w:b/>
                <w:kern w:val="12"/>
                <w:sz w:val="26"/>
              </w:rPr>
            </w:pPr>
            <w:r w:rsidRPr="009800FC">
              <w:rPr>
                <w:b/>
                <w:kern w:val="12"/>
                <w:sz w:val="26"/>
              </w:rPr>
              <w:t>EY’s global writing and style guide</w:t>
            </w:r>
          </w:p>
        </w:tc>
      </w:tr>
    </w:tbl>
    <w:p w14:paraId="5878999F" w14:textId="77777777" w:rsidR="00BB70F5" w:rsidRPr="009800FC" w:rsidRDefault="00BB70F5" w:rsidP="00BB70F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Dear </w:t>
      </w: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Citizen</w:t>
      </w:r>
    </w:p>
    <w:p w14:paraId="25AA4C7E" w14:textId="77777777" w:rsidR="00BB70F5" w:rsidRPr="009800FC" w:rsidRDefault="00BB70F5" w:rsidP="00BB70F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The correct type and size for external electronic correspondence is black EY Interstate 10pt with 13pt line spacing and double-spacing between paragraphs. Italics or bold should be used sparingly and underlining should be avoided. Italics do have a place when highlighting text excerpts or mentioning a </w:t>
      </w:r>
      <w:r w:rsidRPr="009800FC">
        <w:rPr>
          <w:rFonts w:ascii="EYInterstate Light" w:hAnsi="EYInterstate Light"/>
          <w:i/>
          <w:kern w:val="12"/>
        </w:rPr>
        <w:t>Publication title</w:t>
      </w:r>
      <w:r w:rsidRPr="009800FC">
        <w:rPr>
          <w:rFonts w:ascii="EYInterstate Light" w:hAnsi="EYInterstate Light"/>
          <w:kern w:val="12"/>
        </w:rPr>
        <w:t xml:space="preserve"> such as </w:t>
      </w:r>
      <w:r w:rsidRPr="009800FC">
        <w:rPr>
          <w:rFonts w:ascii="EYInterstate Light" w:hAnsi="EYInterstate Light"/>
          <w:i/>
          <w:kern w:val="12"/>
        </w:rPr>
        <w:t>the name of an EY report</w:t>
      </w:r>
      <w:r w:rsidRPr="009800FC">
        <w:rPr>
          <w:rFonts w:ascii="EYInterstate Light" w:hAnsi="EYInterstate Light"/>
          <w:kern w:val="12"/>
        </w:rPr>
        <w:t>.</w:t>
      </w:r>
    </w:p>
    <w:p w14:paraId="11454E8D" w14:textId="77777777" w:rsidR="00BB70F5" w:rsidRPr="009800FC" w:rsidRDefault="00BB70F5" w:rsidP="00BB70F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Insert only one space after full stops, colons, semi-colons and commas. Use a flush left alignment with a ragged right margin (as per this letter). Paragraph indents are not necessary.</w:t>
      </w:r>
    </w:p>
    <w:p w14:paraId="2AE3235B" w14:textId="77777777" w:rsidR="00BB70F5" w:rsidRPr="009800FC" w:rsidRDefault="00BB70F5" w:rsidP="00BB70F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Addressee details appear in 10pt EY Interstate with 13pt line spacing, left-aligned. Punctuation is not included within any information in the addressee area (“</w:t>
      </w:r>
      <w:proofErr w:type="spellStart"/>
      <w:r w:rsidRPr="009800FC">
        <w:rPr>
          <w:rFonts w:ascii="EYInterstate Light" w:hAnsi="EYInterstate Light"/>
          <w:kern w:val="12"/>
        </w:rPr>
        <w:t>Mr</w:t>
      </w:r>
      <w:proofErr w:type="spellEnd"/>
      <w:r w:rsidRPr="009800FC">
        <w:rPr>
          <w:rFonts w:ascii="EYInterstate Light" w:hAnsi="EYInterstate Light"/>
          <w:kern w:val="12"/>
        </w:rPr>
        <w:t xml:space="preserve"> J N Citizen,” not “Mr. J.N. Citizen”). Date appears in 10pt EY Interstate with 13pt line spacing, left-aligned, and always uses the global date standard as shown in the example above.</w:t>
      </w:r>
    </w:p>
    <w:p w14:paraId="66D0335F" w14:textId="77777777" w:rsidR="00BB70F5" w:rsidRPr="009800FC" w:rsidRDefault="00BB70F5" w:rsidP="00BB70F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When a subject reference is used, it should appear in 13pt EY Interstate Bold with 13pt line spacing, left-aligned. No punctuation is used at the end of the reference. The subject is not prefaced with “Re,” “In re,” or “Subject.”</w:t>
      </w:r>
    </w:p>
    <w:p w14:paraId="5C4FB121" w14:textId="77777777" w:rsidR="00BB70F5" w:rsidRPr="009800FC" w:rsidRDefault="00BB70F5" w:rsidP="00BB70F5">
      <w:pPr>
        <w:tabs>
          <w:tab w:val="left" w:pos="907"/>
        </w:tabs>
        <w:suppressAutoHyphens/>
        <w:spacing w:after="260" w:line="260" w:lineRule="atLeast"/>
        <w:rPr>
          <w:rFonts w:ascii="EYInterstate Light" w:hAnsi="EYInterstate Light"/>
          <w:i/>
          <w:iCs/>
          <w:kern w:val="12"/>
        </w:rPr>
      </w:pPr>
      <w:r w:rsidRPr="009800FC">
        <w:rPr>
          <w:rFonts w:ascii="EYInterstate Light" w:hAnsi="EYInterstate Light"/>
          <w:kern w:val="12"/>
        </w:rPr>
        <w:t>Refer to us as EY except in legal contexts, where you should use the full legal name of your member firm. Do not use EY group or departmental acronyms such as SAT in external communications; always write the names out in full. Wherever possible, do not use acronyms.</w:t>
      </w:r>
    </w:p>
    <w:p w14:paraId="784B3539" w14:textId="77777777" w:rsidR="00BB70F5" w:rsidRPr="009800FC" w:rsidRDefault="00BB70F5" w:rsidP="00BB70F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Write titles and subtitles using sentence case. This applies to all types of communication. Use an initial capital for the first word only of the title or subtitle, unless it contains a proper noun. We don’t include a period at the end, although question marks are permitted.</w:t>
      </w:r>
    </w:p>
    <w:p w14:paraId="7845BDAB" w14:textId="77777777" w:rsidR="00BB70F5" w:rsidRPr="009800FC" w:rsidRDefault="00BB70F5" w:rsidP="00BB70F5">
      <w:pPr>
        <w:tabs>
          <w:tab w:val="left" w:pos="907"/>
        </w:tabs>
        <w:suppressAutoHyphens/>
        <w:spacing w:line="260" w:lineRule="atLeast"/>
        <w:rPr>
          <w:rFonts w:ascii="EYInterstate Light" w:hAnsi="EYInterstate Light" w:cs="EYInterstate Light"/>
          <w:kern w:val="12"/>
        </w:rPr>
      </w:pPr>
      <w:r w:rsidRPr="009800FC">
        <w:rPr>
          <w:rFonts w:ascii="EYInterstate Light" w:hAnsi="EYInterstate Light"/>
          <w:kern w:val="12"/>
        </w:rPr>
        <w:t>A bullet point (or numbered) list is always introduced by a statement ending in a colon. If that statement includes a number (e.g., “EY has three principles”), then the list should be a numbered list. Ensure:</w:t>
      </w:r>
    </w:p>
    <w:p w14:paraId="268A53F7" w14:textId="77777777" w:rsidR="00BB70F5" w:rsidRPr="00C86117" w:rsidRDefault="00BB70F5" w:rsidP="00BB70F5">
      <w:pPr>
        <w:pStyle w:val="EYBulletedtext1"/>
        <w:numPr>
          <w:ilvl w:val="0"/>
          <w:numId w:val="22"/>
        </w:numPr>
        <w:rPr>
          <w:rFonts w:ascii="EYInterstate Light" w:hAnsi="EYInterstate Light"/>
        </w:rPr>
      </w:pPr>
      <w:r w:rsidRPr="00C86117">
        <w:rPr>
          <w:rFonts w:ascii="EYInterstate Light" w:hAnsi="EYInterstate Light"/>
        </w:rPr>
        <w:t>The bullet point icon is a square.</w:t>
      </w:r>
    </w:p>
    <w:p w14:paraId="23C3F489" w14:textId="77777777" w:rsidR="00BB70F5" w:rsidRPr="00C86117" w:rsidRDefault="00BB70F5" w:rsidP="00BB70F5">
      <w:pPr>
        <w:pStyle w:val="EYBulletedtext1"/>
        <w:numPr>
          <w:ilvl w:val="0"/>
          <w:numId w:val="22"/>
        </w:numPr>
        <w:rPr>
          <w:rFonts w:ascii="EYInterstate Light" w:hAnsi="EYInterstate Light"/>
        </w:rPr>
      </w:pPr>
      <w:r w:rsidRPr="00C86117">
        <w:rPr>
          <w:rFonts w:ascii="EYInterstate Light" w:hAnsi="EYInterstate Light"/>
        </w:rPr>
        <w:t>Do not use semicolons at the end of a bullet point.</w:t>
      </w:r>
    </w:p>
    <w:p w14:paraId="2F890263" w14:textId="77777777" w:rsidR="00BB70F5" w:rsidRPr="00C86117" w:rsidRDefault="00BB70F5" w:rsidP="00BB70F5">
      <w:pPr>
        <w:pStyle w:val="EYBulletedtext1"/>
        <w:numPr>
          <w:ilvl w:val="0"/>
          <w:numId w:val="22"/>
        </w:numPr>
        <w:rPr>
          <w:rFonts w:ascii="EYInterstate Light" w:hAnsi="EYInterstate Light"/>
        </w:rPr>
      </w:pPr>
      <w:r w:rsidRPr="00C86117">
        <w:rPr>
          <w:rFonts w:ascii="EYInterstate Light" w:hAnsi="EYInterstate Light"/>
        </w:rPr>
        <w:t xml:space="preserve">Full stops are permissible. </w:t>
      </w:r>
    </w:p>
    <w:p w14:paraId="362D68E8" w14:textId="77777777" w:rsidR="00BB70F5" w:rsidRPr="009800FC" w:rsidRDefault="00BB70F5" w:rsidP="00BB70F5">
      <w:pPr>
        <w:tabs>
          <w:tab w:val="left" w:pos="907"/>
        </w:tabs>
        <w:suppressAutoHyphens/>
        <w:spacing w:line="260" w:lineRule="atLeast"/>
        <w:rPr>
          <w:rFonts w:ascii="EYInterstate Light" w:hAnsi="EYInterstate Light"/>
          <w:kern w:val="12"/>
        </w:rPr>
      </w:pPr>
    </w:p>
    <w:p w14:paraId="071E5710" w14:textId="77777777" w:rsidR="00BB70F5" w:rsidRPr="009800FC" w:rsidRDefault="00BB70F5" w:rsidP="00BB70F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t xml:space="preserve">Accuracy in spelling is essential. Spell-check is an important tool that should always be used. Please visit </w:t>
      </w:r>
      <w:hyperlink r:id="rId8" w:history="1">
        <w:r w:rsidRPr="009800FC">
          <w:rPr>
            <w:rFonts w:ascii="EYInterstate Light" w:hAnsi="EYInterstate Light"/>
            <w:b/>
            <w:color w:val="0F69AE"/>
            <w:kern w:val="12"/>
            <w:u w:val="single"/>
          </w:rPr>
          <w:t>The Branding Zone - Home</w:t>
        </w:r>
      </w:hyperlink>
      <w:r w:rsidRPr="009800FC">
        <w:rPr>
          <w:rFonts w:ascii="EYInterstate Light" w:hAnsi="EYInterstate Light"/>
          <w:b/>
          <w:kern w:val="12"/>
        </w:rPr>
        <w:t xml:space="preserve"> </w:t>
      </w:r>
      <w:r w:rsidRPr="009800FC">
        <w:rPr>
          <w:rFonts w:ascii="EYInterstate Light" w:hAnsi="EYInterstate Light"/>
          <w:kern w:val="12"/>
        </w:rPr>
        <w:t xml:space="preserve">to download a copy of the </w:t>
      </w:r>
      <w:r w:rsidRPr="009800FC">
        <w:rPr>
          <w:rFonts w:ascii="EYInterstate Light" w:hAnsi="EYInterstate Light"/>
          <w:i/>
          <w:kern w:val="12"/>
        </w:rPr>
        <w:t>EY writing and style guide</w:t>
      </w:r>
      <w:r w:rsidRPr="009800FC">
        <w:rPr>
          <w:rFonts w:ascii="EYInterstate Light" w:hAnsi="EYInterstate Light"/>
          <w:kern w:val="12"/>
        </w:rPr>
        <w:t>.</w:t>
      </w:r>
    </w:p>
    <w:p w14:paraId="31FEBEEE" w14:textId="77777777" w:rsidR="00BB70F5" w:rsidRPr="009800FC" w:rsidRDefault="00BB70F5" w:rsidP="00BB70F5">
      <w:pPr>
        <w:tabs>
          <w:tab w:val="left" w:pos="907"/>
        </w:tabs>
        <w:suppressAutoHyphens/>
        <w:spacing w:after="260" w:line="260" w:lineRule="atLeast"/>
        <w:rPr>
          <w:rFonts w:ascii="EYInterstate Light" w:hAnsi="EYInterstate Light"/>
          <w:kern w:val="12"/>
        </w:rPr>
      </w:pPr>
      <w:r w:rsidRPr="009800FC">
        <w:rPr>
          <w:rFonts w:ascii="EYInterstate Light" w:hAnsi="EYInterstate Light"/>
          <w:kern w:val="12"/>
        </w:rPr>
        <w:lastRenderedPageBreak/>
        <w:t>Finally, try to keep letters to a maximum of two pages. Write plainly and clearly and use short sentences.</w:t>
      </w:r>
    </w:p>
    <w:p w14:paraId="14EF7A31" w14:textId="77777777" w:rsidR="00BB70F5" w:rsidRPr="009800FC" w:rsidRDefault="00BB70F5" w:rsidP="00BB70F5">
      <w:pPr>
        <w:tabs>
          <w:tab w:val="left" w:pos="907"/>
        </w:tabs>
        <w:suppressAutoHyphens/>
        <w:spacing w:after="1040" w:line="260" w:lineRule="atLeast"/>
        <w:rPr>
          <w:rFonts w:ascii="EYInterstate Light" w:hAnsi="EYInterstate Light"/>
          <w:kern w:val="12"/>
        </w:rPr>
      </w:pPr>
      <w:r w:rsidRPr="009800FC">
        <w:rPr>
          <w:rFonts w:ascii="EYInterstate Light" w:hAnsi="EYInterstate Light"/>
          <w:kern w:val="12"/>
        </w:rPr>
        <w:t>Yours sincerely</w:t>
      </w:r>
    </w:p>
    <w:p w14:paraId="422F7973" w14:textId="77777777" w:rsidR="00BB70F5" w:rsidRPr="009800FC" w:rsidRDefault="00BB70F5" w:rsidP="00BB70F5">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John A Brown</w:t>
      </w:r>
    </w:p>
    <w:p w14:paraId="32530DD7" w14:textId="77777777" w:rsidR="00BB70F5" w:rsidRPr="009800FC" w:rsidRDefault="00BB70F5" w:rsidP="00BB70F5">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Partner/Executive Director</w:t>
      </w:r>
    </w:p>
    <w:p w14:paraId="3746BB83" w14:textId="77777777" w:rsidR="00BB70F5" w:rsidRPr="009800FC" w:rsidRDefault="00BB70F5" w:rsidP="00BB70F5">
      <w:pPr>
        <w:tabs>
          <w:tab w:val="left" w:pos="907"/>
        </w:tabs>
        <w:suppressAutoHyphens/>
        <w:spacing w:before="260" w:line="260" w:lineRule="atLeast"/>
        <w:rPr>
          <w:rFonts w:ascii="EYInterstate Light" w:hAnsi="EYInterstate Light"/>
          <w:kern w:val="12"/>
        </w:rPr>
      </w:pPr>
      <w:r w:rsidRPr="009800FC">
        <w:rPr>
          <w:rFonts w:ascii="EYInterstate Light" w:hAnsi="EYInterstate Light"/>
          <w:kern w:val="12"/>
        </w:rPr>
        <w:t>Attachment</w:t>
      </w:r>
    </w:p>
    <w:p w14:paraId="2F94523A" w14:textId="77777777" w:rsidR="00BB70F5" w:rsidRPr="009800FC" w:rsidRDefault="00BB70F5" w:rsidP="00BB70F5">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Copy to:</w:t>
      </w:r>
      <w:r w:rsidRPr="009800FC">
        <w:rPr>
          <w:rFonts w:ascii="EYInterstate Light" w:hAnsi="EYInterstate Light"/>
          <w:kern w:val="12"/>
        </w:rPr>
        <w:tab/>
      </w: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[Name] </w:instrText>
      </w:r>
      <w:r w:rsidRPr="009800FC">
        <w:rPr>
          <w:rFonts w:ascii="EYInterstate Light" w:hAnsi="EYInterstate Light"/>
          <w:kern w:val="12"/>
        </w:rPr>
        <w:fldChar w:fldCharType="end"/>
      </w:r>
    </w:p>
    <w:p w14:paraId="68235967" w14:textId="77777777" w:rsidR="00BB70F5" w:rsidRPr="009800FC" w:rsidRDefault="00BB70F5" w:rsidP="00BB70F5">
      <w:pPr>
        <w:tabs>
          <w:tab w:val="left" w:pos="907"/>
        </w:tabs>
        <w:suppressAutoHyphens/>
        <w:spacing w:line="260" w:lineRule="atLeast"/>
        <w:rPr>
          <w:rFonts w:ascii="EYInterstate Light" w:hAnsi="EYInterstate Light"/>
          <w:kern w:val="12"/>
        </w:rPr>
      </w:pPr>
      <w:r w:rsidRPr="009800FC">
        <w:rPr>
          <w:rFonts w:ascii="EYInterstate Light" w:hAnsi="EYInterstate Light"/>
          <w:kern w:val="12"/>
        </w:rPr>
        <w:tab/>
      </w:r>
      <w:r w:rsidRPr="009800FC">
        <w:rPr>
          <w:rFonts w:ascii="EYInterstate Light" w:hAnsi="EYInterstate Light"/>
          <w:kern w:val="12"/>
        </w:rPr>
        <w:fldChar w:fldCharType="begin"/>
      </w:r>
      <w:r w:rsidRPr="009800FC">
        <w:rPr>
          <w:rFonts w:ascii="EYInterstate Light" w:hAnsi="EYInterstate Light"/>
          <w:kern w:val="12"/>
        </w:rPr>
        <w:instrText xml:space="preserve"> MACROBUTTON  NoMacro [Name] </w:instrText>
      </w:r>
      <w:r w:rsidRPr="009800FC">
        <w:rPr>
          <w:rFonts w:ascii="EYInterstate Light" w:hAnsi="EYInterstate Light"/>
          <w:kern w:val="12"/>
        </w:rPr>
        <w:fldChar w:fldCharType="end"/>
      </w:r>
    </w:p>
    <w:p w14:paraId="2F29B88F" w14:textId="77777777" w:rsidR="00BB70F5" w:rsidRPr="009800FC" w:rsidRDefault="00BB70F5" w:rsidP="00BB70F5"/>
    <w:p w14:paraId="6E9A0E41" w14:textId="77777777" w:rsidR="00625080" w:rsidRDefault="00625080" w:rsidP="00204A2A">
      <w:pPr>
        <w:pStyle w:val="EYBodytextwithparaspace"/>
      </w:pPr>
    </w:p>
    <w:sectPr w:rsidR="00625080" w:rsidSect="000A56D1">
      <w:headerReference w:type="even" r:id="rId9"/>
      <w:headerReference w:type="default" r:id="rId10"/>
      <w:footerReference w:type="even" r:id="rId11"/>
      <w:footerReference w:type="default" r:id="rId12"/>
      <w:headerReference w:type="first" r:id="rId13"/>
      <w:footerReference w:type="first" r:id="rId14"/>
      <w:pgSz w:w="11907" w:h="16840" w:code="9"/>
      <w:pgMar w:top="2722" w:right="1282" w:bottom="936" w:left="1368" w:header="709"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73E9A" w14:textId="77777777" w:rsidR="008B7F09" w:rsidRDefault="008B7F09">
      <w:r>
        <w:separator/>
      </w:r>
    </w:p>
  </w:endnote>
  <w:endnote w:type="continuationSeparator" w:id="0">
    <w:p w14:paraId="6F097FB5" w14:textId="77777777" w:rsidR="008B7F09" w:rsidRDefault="008B7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w:panose1 w:val="02000503020000020004"/>
    <w:charset w:val="00"/>
    <w:family w:val="auto"/>
    <w:pitch w:val="variable"/>
    <w:sig w:usb0="800002AF" w:usb1="5000204A"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EYInterstate Light">
    <w:panose1 w:val="02000506000000020004"/>
    <w:charset w:val="00"/>
    <w:family w:val="auto"/>
    <w:pitch w:val="variable"/>
    <w:sig w:usb0="A00002AF" w:usb1="5000206A" w:usb2="00000000" w:usb3="00000000" w:csb0="0000009F" w:csb1="00000000"/>
  </w:font>
  <w:font w:name="Tahoma">
    <w:panose1 w:val="020B0604030504040204"/>
    <w:charset w:val="00"/>
    <w:family w:val="swiss"/>
    <w:pitch w:val="variable"/>
    <w:sig w:usb0="E1002EFF" w:usb1="C000605B" w:usb2="00000029" w:usb3="00000000" w:csb0="000101FF" w:csb1="00000000"/>
  </w:font>
  <w:font w:name="EYInterstate (TT) Bold">
    <w:altName w:val="Times New Roman"/>
    <w:panose1 w:val="00000000000000000000"/>
    <w:charset w:val="00"/>
    <w:family w:val="auto"/>
    <w:notTrueType/>
    <w:pitch w:val="variable"/>
    <w:sig w:usb0="800000AF" w:usb1="5000204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 Ying Hei PRC W3">
    <w:altName w:val="微软雅黑"/>
    <w:charset w:val="86"/>
    <w:family w:val="auto"/>
    <w:pitch w:val="variable"/>
    <w:sig w:usb0="A00002BF" w:usb1="7ACF7CFB" w:usb2="0000001E" w:usb3="00000000" w:csb0="0004009F" w:csb1="00000000"/>
  </w:font>
  <w:font w:name="M Ying Hei HK W3">
    <w:altName w:val="Microsoft JhengHei"/>
    <w:charset w:val="88"/>
    <w:family w:val="auto"/>
    <w:pitch w:val="variable"/>
    <w:sig w:usb0="A00002FF" w:usb1="7ACFFDFB" w:usb2="0000001E" w:usb3="00000000" w:csb0="0010009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Hiragino Sans CNS W6">
    <w:altName w:val="Yu Gothic"/>
    <w:charset w:val="80"/>
    <w:family w:val="swiss"/>
    <w:pitch w:val="variable"/>
    <w:sig w:usb0="A00002FF" w:usb1="28CFFDFA" w:usb2="00000016" w:usb3="00000000" w:csb0="00120005"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7920" w14:textId="77777777" w:rsidR="0089416F" w:rsidRDefault="008941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F89F" w14:textId="77777777" w:rsidR="00BE6202" w:rsidRDefault="000F05B6" w:rsidP="00BE6202">
    <w:pPr>
      <w:pStyle w:val="Footer"/>
    </w:pPr>
    <w:r>
      <w:rPr>
        <w:noProof/>
        <w:lang w:eastAsia="zh-CN"/>
      </w:rPr>
      <mc:AlternateContent>
        <mc:Choice Requires="wps">
          <w:drawing>
            <wp:anchor distT="0" distB="0" distL="114300" distR="114300" simplePos="0" relativeHeight="251660288" behindDoc="1" locked="1" layoutInCell="1" allowOverlap="1" wp14:anchorId="32AAE868" wp14:editId="107A5A92">
              <wp:simplePos x="0" y="0"/>
              <wp:positionH relativeFrom="column">
                <wp:posOffset>0</wp:posOffset>
              </wp:positionH>
              <wp:positionV relativeFrom="page">
                <wp:posOffset>10333355</wp:posOffset>
              </wp:positionV>
              <wp:extent cx="1714500" cy="114300"/>
              <wp:effectExtent l="0" t="0" r="0" b="0"/>
              <wp:wrapNone/>
              <wp:docPr id="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09FF5" w14:textId="77777777" w:rsidR="00BE6202" w:rsidRPr="003732C7" w:rsidRDefault="00BE6202" w:rsidP="00BE6202">
                          <w:pPr>
                            <w:pStyle w:val="EYFooterinfo"/>
                            <w:rPr>
                              <w:color w:val="2E2E38"/>
                            </w:rPr>
                          </w:pPr>
                          <w:r w:rsidRPr="003732C7">
                            <w:rPr>
                              <w:color w:val="2E2E38"/>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AE868" id="_x0000_t202" coordsize="21600,21600" o:spt="202" path="m,l,21600r21600,l21600,xe">
              <v:stroke joinstyle="miter"/>
              <v:path gradientshapeok="t" o:connecttype="rect"/>
            </v:shapetype>
            <v:shape id="Text Box 37" o:spid="_x0000_s1026" type="#_x0000_t202" style="position:absolute;margin-left:0;margin-top:813.65pt;width:135pt;height: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" filled="f" stroked="f">
              <v:textbox inset="0,0,0,0">
                <w:txbxContent>
                  <w:p w14:paraId="05C09FF5" w14:textId="77777777" w:rsidR="00BE6202" w:rsidRPr="003732C7" w:rsidRDefault="00BE6202" w:rsidP="00BE6202">
                    <w:pPr>
                      <w:pStyle w:val="EYFooterinfo"/>
                      <w:rPr>
                        <w:color w:val="2E2E38"/>
                      </w:rPr>
                    </w:pPr>
                    <w:r w:rsidRPr="003732C7">
                      <w:rPr>
                        <w:color w:val="2E2E38"/>
                      </w:rPr>
                      <w:t>A member firm of Ernst &amp; Young Global Limited</w:t>
                    </w:r>
                  </w:p>
                </w:txbxContent>
              </v:textbox>
              <w10:wrap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0B43" w14:textId="77777777" w:rsidR="00B107B0" w:rsidRDefault="000F05B6">
    <w:pPr>
      <w:pStyle w:val="Footer"/>
    </w:pPr>
    <w:r>
      <w:rPr>
        <w:noProof/>
        <w:lang w:eastAsia="zh-CN"/>
      </w:rPr>
      <mc:AlternateContent>
        <mc:Choice Requires="wps">
          <w:drawing>
            <wp:anchor distT="0" distB="0" distL="114300" distR="114300" simplePos="0" relativeHeight="251652096" behindDoc="1" locked="1" layoutInCell="1" allowOverlap="1" wp14:anchorId="6F9355E6" wp14:editId="366D0C37">
              <wp:simplePos x="0" y="0"/>
              <wp:positionH relativeFrom="column">
                <wp:posOffset>0</wp:posOffset>
              </wp:positionH>
              <wp:positionV relativeFrom="page">
                <wp:posOffset>10333355</wp:posOffset>
              </wp:positionV>
              <wp:extent cx="1714500" cy="114300"/>
              <wp:effectExtent l="0" t="0" r="0" b="0"/>
              <wp:wrapNone/>
              <wp:docPr id="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531FF" w14:textId="77777777" w:rsidR="00B107B0" w:rsidRPr="00F56C40" w:rsidRDefault="00B107B0" w:rsidP="00BE79E1">
                          <w:pPr>
                            <w:pStyle w:val="EYFooterinfo"/>
                            <w:rPr>
                              <w:color w:val="2E2E38"/>
                            </w:rPr>
                          </w:pPr>
                          <w:r w:rsidRPr="00F56C40">
                            <w:rPr>
                              <w:color w:val="2E2E38"/>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9355E6" id="_x0000_t202" coordsize="21600,21600" o:spt="202" path="m,l,21600r21600,l21600,xe">
              <v:stroke joinstyle="miter"/>
              <v:path gradientshapeok="t" o:connecttype="rect"/>
            </v:shapetype>
            <v:shape id="Text Box 14" o:spid="_x0000_s1033" type="#_x0000_t202" style="position:absolute;margin-left:0;margin-top:813.65pt;width:13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" filled="f" stroked="f">
              <v:textbox inset="0,0,0,0">
                <w:txbxContent>
                  <w:p w14:paraId="6DF531FF" w14:textId="77777777" w:rsidR="00B107B0" w:rsidRPr="00F56C40" w:rsidRDefault="00B107B0" w:rsidP="00BE79E1">
                    <w:pPr>
                      <w:pStyle w:val="EYFooterinfo"/>
                      <w:rPr>
                        <w:color w:val="2E2E38"/>
                      </w:rPr>
                    </w:pPr>
                    <w:r w:rsidRPr="00F56C40">
                      <w:rPr>
                        <w:color w:val="2E2E38"/>
                      </w:rPr>
                      <w:t>A member firm of Ernst &amp; Young Global Limited</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B4E38" w14:textId="77777777" w:rsidR="008B7F09" w:rsidRDefault="008B7F09">
      <w:r>
        <w:separator/>
      </w:r>
    </w:p>
  </w:footnote>
  <w:footnote w:type="continuationSeparator" w:id="0">
    <w:p w14:paraId="19BBDCDE" w14:textId="77777777" w:rsidR="008B7F09" w:rsidRDefault="008B7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F168" w14:textId="77777777" w:rsidR="0089416F" w:rsidRDefault="008941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9044" w14:textId="2446D473" w:rsidR="00B107B0" w:rsidRPr="00C66AE1" w:rsidRDefault="00BB70F5" w:rsidP="00C66AE1">
    <w:pPr>
      <w:pStyle w:val="Header"/>
    </w:pPr>
    <w:r>
      <w:rPr>
        <w:noProof/>
        <w:lang w:eastAsia="zh-CN"/>
      </w:rPr>
      <w:drawing>
        <wp:anchor distT="0" distB="0" distL="114300" distR="114300" simplePos="0" relativeHeight="251677696" behindDoc="0" locked="0" layoutInCell="1" allowOverlap="1" wp14:anchorId="2920F711" wp14:editId="40F15C8B">
          <wp:simplePos x="0" y="0"/>
          <wp:positionH relativeFrom="margin">
            <wp:posOffset>-323850</wp:posOffset>
          </wp:positionH>
          <wp:positionV relativeFrom="paragraph">
            <wp:posOffset>-191135</wp:posOffset>
          </wp:positionV>
          <wp:extent cx="1198800" cy="1123200"/>
          <wp:effectExtent l="0" t="0" r="0" b="0"/>
          <wp:wrapSquare wrapText="bothSides"/>
          <wp:docPr id="1471176740" name="Picture 147117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l="18669" r="9287"/>
                  <a:stretch/>
                </pic:blipFill>
                <pic:spPr bwMode="auto">
                  <a:xfrm>
                    <a:off x="0" y="0"/>
                    <a:ext cx="1198800" cy="112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344B" w14:textId="0D6B0B8E" w:rsidR="00351AF6" w:rsidRDefault="0089416F">
    <w:pPr>
      <w:pStyle w:val="Header"/>
    </w:pPr>
    <w:r>
      <w:rPr>
        <w:noProof/>
      </w:rPr>
      <mc:AlternateContent>
        <mc:Choice Requires="wpg">
          <w:drawing>
            <wp:anchor distT="0" distB="0" distL="114300" distR="114300" simplePos="0" relativeHeight="251683840" behindDoc="0" locked="0" layoutInCell="1" allowOverlap="1" wp14:anchorId="5EA705E6" wp14:editId="47E552F3">
              <wp:simplePos x="0" y="0"/>
              <wp:positionH relativeFrom="column">
                <wp:posOffset>-322580</wp:posOffset>
              </wp:positionH>
              <wp:positionV relativeFrom="paragraph">
                <wp:posOffset>-189865</wp:posOffset>
              </wp:positionV>
              <wp:extent cx="6438900" cy="1400175"/>
              <wp:effectExtent l="0" t="0" r="0" b="0"/>
              <wp:wrapNone/>
              <wp:docPr id="1496869781" name="Group 4"/>
              <wp:cNvGraphicFramePr/>
              <a:graphic xmlns:a="http://schemas.openxmlformats.org/drawingml/2006/main">
                <a:graphicData uri="http://schemas.microsoft.com/office/word/2010/wordprocessingGroup">
                  <wpg:wgp>
                    <wpg:cNvGrpSpPr/>
                    <wpg:grpSpPr>
                      <a:xfrm>
                        <a:off x="0" y="0"/>
                        <a:ext cx="6438900" cy="1400175"/>
                        <a:chOff x="0" y="0"/>
                        <a:chExt cx="6438900" cy="1400175"/>
                      </a:xfrm>
                    </wpg:grpSpPr>
                    <wpg:grpSp>
                      <wpg:cNvPr id="1152717491" name="Group 1"/>
                      <wpg:cNvGrpSpPr/>
                      <wpg:grpSpPr>
                        <a:xfrm>
                          <a:off x="1295400" y="323850"/>
                          <a:ext cx="5143500" cy="1076325"/>
                          <a:chOff x="0" y="0"/>
                          <a:chExt cx="5143500" cy="1076325"/>
                        </a:xfrm>
                      </wpg:grpSpPr>
                      <wps:wsp>
                        <wps:cNvPr id="10" name="Text Box 10"/>
                        <wps:cNvSpPr txBox="1"/>
                        <wps:spPr>
                          <a:xfrm>
                            <a:off x="1784350" y="6350"/>
                            <a:ext cx="1931670" cy="1069975"/>
                          </a:xfrm>
                          <a:prstGeom prst="rect">
                            <a:avLst/>
                          </a:prstGeom>
                          <a:noFill/>
                          <a:ln w="6350">
                            <a:noFill/>
                          </a:ln>
                        </wps:spPr>
                        <wps:txbx>
                          <w:txbxContent>
                            <w:p w14:paraId="325FDA84" w14:textId="77777777" w:rsidR="009C001F" w:rsidRPr="00B6035B" w:rsidRDefault="009C001F" w:rsidP="009C001F">
                              <w:pPr>
                                <w:snapToGrid w:val="0"/>
                                <w:spacing w:line="220" w:lineRule="exact"/>
                                <w:rPr>
                                  <w:rFonts w:ascii="M Ying Hei PRC W3" w:eastAsia="M Ying Hei PRC W3" w:hAnsi="M Ying Hei PRC W3" w:cs="M Ying Hei PRC W3"/>
                                  <w:snapToGrid w:val="0"/>
                                  <w:color w:val="2E2E38"/>
                                  <w:sz w:val="15"/>
                                  <w:szCs w:val="15"/>
                                  <w:lang w:eastAsia="zh-CN"/>
                                </w:rPr>
                              </w:pPr>
                              <w:r w:rsidRPr="009D1A36">
                                <w:rPr>
                                  <w:rFonts w:ascii="M Ying Hei PRC W3" w:eastAsia="M Ying Hei PRC W3" w:hAnsi="M Ying Hei PRC W3" w:cs="M Ying Hei PRC W3" w:hint="eastAsia"/>
                                  <w:snapToGrid w:val="0"/>
                                  <w:color w:val="2E2E38"/>
                                  <w:sz w:val="15"/>
                                  <w:szCs w:val="15"/>
                                  <w:lang w:eastAsia="zh-CN"/>
                                </w:rPr>
                                <w:t>安永华明会计师事务</w:t>
                              </w:r>
                              <w:r w:rsidR="003A2916">
                                <w:rPr>
                                  <w:rFonts w:ascii="M Ying Hei PRC W3" w:eastAsia="M Ying Hei PRC W3" w:hAnsi="M Ying Hei PRC W3" w:cs="M Ying Hei PRC W3" w:hint="eastAsia"/>
                                  <w:snapToGrid w:val="0"/>
                                  <w:color w:val="2E2E38"/>
                                  <w:sz w:val="15"/>
                                  <w:szCs w:val="15"/>
                                  <w:lang w:eastAsia="zh-CN"/>
                                </w:rPr>
                                <w:t>所</w:t>
                              </w:r>
                              <w:r w:rsidR="003A2916" w:rsidRPr="003A2916">
                                <w:rPr>
                                  <w:rFonts w:ascii="M Ying Hei PRC W3" w:eastAsia="M Ying Hei PRC W3" w:hAnsi="M Ying Hei PRC W3" w:cs="M Ying Hei PRC W3" w:hint="eastAsia"/>
                                  <w:snapToGrid w:val="0"/>
                                  <w:color w:val="2E2E38"/>
                                  <w:sz w:val="15"/>
                                  <w:szCs w:val="15"/>
                                  <w:lang w:eastAsia="zh-CN"/>
                                </w:rPr>
                                <w:t>（特殊普通合伙）</w:t>
                              </w:r>
                              <w:r w:rsidR="003269BA" w:rsidRPr="0055218D">
                                <w:rPr>
                                  <w:rFonts w:ascii="EYInterstate Light" w:eastAsia="M Ying Hei HK W3" w:hAnsi="EYInterstate Light"/>
                                  <w:snapToGrid w:val="0"/>
                                  <w:color w:val="2E2E38"/>
                                  <w:sz w:val="15"/>
                                  <w:szCs w:val="15"/>
                                  <w:lang w:eastAsia="zh-CN"/>
                                </w:rPr>
                                <w:br/>
                              </w:r>
                              <w:r w:rsidRPr="009C001F">
                                <w:rPr>
                                  <w:rFonts w:ascii="M Ying Hei PRC W3" w:eastAsia="M Ying Hei PRC W3" w:hAnsi="M Ying Hei PRC W3" w:cs="M Ying Hei PRC W3" w:hint="eastAsia"/>
                                  <w:snapToGrid w:val="0"/>
                                  <w:color w:val="2E2E38"/>
                                  <w:sz w:val="15"/>
                                  <w:szCs w:val="15"/>
                                  <w:lang w:eastAsia="zh-CN"/>
                                </w:rPr>
                                <w:t>中国北京巿东城区东长安街</w:t>
                              </w:r>
                              <w:r w:rsidRPr="009C001F">
                                <w:rPr>
                                  <w:rFonts w:ascii="EYInterstate Light" w:eastAsia="M Ying Hei HK W3" w:hAnsi="EYInterstate Light" w:hint="eastAsia"/>
                                  <w:snapToGrid w:val="0"/>
                                  <w:color w:val="2E2E38"/>
                                  <w:sz w:val="15"/>
                                  <w:szCs w:val="15"/>
                                  <w:lang w:eastAsia="zh-CN"/>
                                </w:rPr>
                                <w:t>1</w:t>
                              </w:r>
                              <w:r w:rsidRPr="009C001F">
                                <w:rPr>
                                  <w:rFonts w:ascii="EYInterstate Light" w:eastAsia="M Ying Hei HK W3" w:hAnsi="EYInterstate Light" w:hint="eastAsia"/>
                                  <w:snapToGrid w:val="0"/>
                                  <w:color w:val="2E2E38"/>
                                  <w:sz w:val="15"/>
                                  <w:szCs w:val="15"/>
                                  <w:lang w:eastAsia="zh-CN"/>
                                </w:rPr>
                                <w:t>号</w:t>
                              </w:r>
                              <w:r w:rsidRPr="009C001F">
                                <w:rPr>
                                  <w:rFonts w:ascii="EYInterstate Light" w:eastAsia="M Ying Hei HK W3" w:hAnsi="EYInterstate Light" w:hint="eastAsia"/>
                                  <w:snapToGrid w:val="0"/>
                                  <w:color w:val="2E2E38"/>
                                  <w:sz w:val="15"/>
                                  <w:szCs w:val="15"/>
                                  <w:lang w:eastAsia="zh-CN"/>
                                </w:rPr>
                                <w:t xml:space="preserve"> </w:t>
                              </w:r>
                            </w:p>
                            <w:p w14:paraId="224ECE2D" w14:textId="77777777" w:rsidR="009C001F" w:rsidRPr="009C001F" w:rsidRDefault="009C001F" w:rsidP="009C001F">
                              <w:pPr>
                                <w:snapToGrid w:val="0"/>
                                <w:spacing w:line="220" w:lineRule="exact"/>
                                <w:rPr>
                                  <w:rFonts w:ascii="EYInterstate Light" w:eastAsia="M Ying Hei HK W3" w:hAnsi="EYInterstate Light"/>
                                  <w:snapToGrid w:val="0"/>
                                  <w:color w:val="2E2E38"/>
                                  <w:sz w:val="15"/>
                                  <w:szCs w:val="15"/>
                                  <w:lang w:eastAsia="zh-CN"/>
                                </w:rPr>
                              </w:pPr>
                              <w:r w:rsidRPr="009C001F">
                                <w:rPr>
                                  <w:rFonts w:ascii="M Ying Hei PRC W3" w:eastAsia="M Ying Hei PRC W3" w:hAnsi="M Ying Hei PRC W3" w:cs="M Ying Hei PRC W3" w:hint="eastAsia"/>
                                  <w:snapToGrid w:val="0"/>
                                  <w:color w:val="2E2E38"/>
                                  <w:sz w:val="15"/>
                                  <w:szCs w:val="15"/>
                                  <w:lang w:eastAsia="zh-CN"/>
                                </w:rPr>
                                <w:t>东方广场安永大楼</w:t>
                              </w:r>
                              <w:r w:rsidRPr="009C001F">
                                <w:rPr>
                                  <w:rFonts w:ascii="EYInterstate Light" w:eastAsia="M Ying Hei HK W3" w:hAnsi="EYInterstate Light" w:hint="eastAsia"/>
                                  <w:snapToGrid w:val="0"/>
                                  <w:color w:val="2E2E38"/>
                                  <w:sz w:val="15"/>
                                  <w:szCs w:val="15"/>
                                  <w:lang w:eastAsia="zh-CN"/>
                                </w:rPr>
                                <w:t>16</w:t>
                              </w:r>
                              <w:r w:rsidRPr="009C001F">
                                <w:rPr>
                                  <w:rFonts w:ascii="M Ying Hei PRC W3" w:eastAsia="M Ying Hei PRC W3" w:hAnsi="M Ying Hei PRC W3" w:cs="M Ying Hei PRC W3" w:hint="eastAsia"/>
                                  <w:snapToGrid w:val="0"/>
                                  <w:color w:val="2E2E38"/>
                                  <w:sz w:val="15"/>
                                  <w:szCs w:val="15"/>
                                  <w:lang w:eastAsia="zh-CN"/>
                                </w:rPr>
                                <w:t>层</w:t>
                              </w:r>
                            </w:p>
                            <w:p w14:paraId="44484E1E" w14:textId="77777777" w:rsidR="00B47B9A" w:rsidRPr="0055218D" w:rsidRDefault="009C001F" w:rsidP="009C001F">
                              <w:pPr>
                                <w:snapToGrid w:val="0"/>
                                <w:spacing w:line="220" w:lineRule="exact"/>
                                <w:rPr>
                                  <w:rFonts w:ascii="EYInterstate Light" w:eastAsia="M Ying Hei HK W3" w:hAnsi="EYInterstate Light"/>
                                  <w:snapToGrid w:val="0"/>
                                  <w:color w:val="2E2E38"/>
                                  <w:sz w:val="15"/>
                                  <w:szCs w:val="15"/>
                                  <w:lang w:eastAsia="zh-CN"/>
                                </w:rPr>
                              </w:pPr>
                              <w:r w:rsidRPr="009C001F">
                                <w:rPr>
                                  <w:rFonts w:ascii="M Ying Hei PRC W3" w:eastAsia="M Ying Hei PRC W3" w:hAnsi="M Ying Hei PRC W3" w:cs="M Ying Hei PRC W3" w:hint="eastAsia"/>
                                  <w:snapToGrid w:val="0"/>
                                  <w:color w:val="2E2E38"/>
                                  <w:sz w:val="15"/>
                                  <w:szCs w:val="15"/>
                                  <w:lang w:eastAsia="zh-CN"/>
                                </w:rPr>
                                <w:t>邮政编码</w:t>
                              </w:r>
                              <w:r w:rsidRPr="009C001F">
                                <w:rPr>
                                  <w:rFonts w:ascii="EYInterstate Light" w:eastAsia="M Ying Hei HK W3" w:hAnsi="EYInterstate Light" w:hint="eastAsia"/>
                                  <w:snapToGrid w:val="0"/>
                                  <w:color w:val="2E2E38"/>
                                  <w:sz w:val="15"/>
                                  <w:szCs w:val="15"/>
                                  <w:lang w:eastAsia="zh-CN"/>
                                </w:rPr>
                                <w:t>: 100738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619500" y="0"/>
                            <a:ext cx="1524000" cy="567055"/>
                          </a:xfrm>
                          <a:prstGeom prst="rect">
                            <a:avLst/>
                          </a:prstGeom>
                          <a:noFill/>
                          <a:ln w="6350">
                            <a:noFill/>
                          </a:ln>
                        </wps:spPr>
                        <wps:txbx>
                          <w:txbxContent>
                            <w:p w14:paraId="2F1D9A73" w14:textId="77777777" w:rsidR="00D44456" w:rsidRPr="009C001F" w:rsidRDefault="00D44456" w:rsidP="00D44456">
                              <w:pPr>
                                <w:snapToGrid w:val="0"/>
                                <w:spacing w:line="220" w:lineRule="exact"/>
                                <w:rPr>
                                  <w:rFonts w:ascii="EYInterstate Light" w:eastAsia="M Ying Hei HK W3" w:hAnsi="EYInterstate Light"/>
                                  <w:b/>
                                  <w:bCs/>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Tel</w:t>
                              </w:r>
                              <w:r w:rsidR="009C001F" w:rsidRPr="009C001F">
                                <w:rPr>
                                  <w:rFonts w:ascii="M Ying Hei PRC W3" w:eastAsia="M Ying Hei PRC W3" w:hAnsi="M Ying Hei PRC W3" w:cs="M Ying Hei PRC W3" w:hint="eastAsia"/>
                                  <w:snapToGrid w:val="0"/>
                                  <w:color w:val="2E2E38"/>
                                  <w:sz w:val="15"/>
                                  <w:szCs w:val="15"/>
                                  <w:lang w:eastAsia="zh-CN"/>
                                </w:rPr>
                                <w:t>电话</w:t>
                              </w:r>
                              <w:r w:rsidRPr="0055218D">
                                <w:rPr>
                                  <w:rFonts w:ascii="EYInterstate Light" w:eastAsia="M Ying Hei HK W3" w:hAnsi="EYInterstate Light" w:hint="eastAsia"/>
                                  <w:snapToGrid w:val="0"/>
                                  <w:color w:val="2E2E38"/>
                                  <w:sz w:val="15"/>
                                  <w:szCs w:val="15"/>
                                  <w:lang w:eastAsia="zh-CN"/>
                                </w:rPr>
                                <w:t>: +8</w:t>
                              </w:r>
                              <w:r w:rsidR="00BF1D21">
                                <w:rPr>
                                  <w:rFonts w:ascii="EYInterstate Light" w:eastAsia="M Ying Hei HK W3" w:hAnsi="EYInterstate Light"/>
                                  <w:snapToGrid w:val="0"/>
                                  <w:color w:val="2E2E38"/>
                                  <w:sz w:val="15"/>
                                  <w:szCs w:val="15"/>
                                  <w:lang w:eastAsia="zh-CN"/>
                                </w:rPr>
                                <w:t>6</w:t>
                              </w:r>
                              <w:r w:rsidR="000A56D1">
                                <w:rPr>
                                  <w:rFonts w:ascii="EYInterstate Light" w:eastAsia="M Ying Hei HK W3" w:hAnsi="EYInterstate Light"/>
                                  <w:snapToGrid w:val="0"/>
                                  <w:color w:val="2E2E38"/>
                                  <w:sz w:val="15"/>
                                  <w:szCs w:val="15"/>
                                  <w:lang w:eastAsia="zh-CN"/>
                                </w:rPr>
                                <w:t xml:space="preserve"> </w:t>
                              </w:r>
                              <w:r w:rsidR="009C001F" w:rsidRPr="009C001F">
                                <w:rPr>
                                  <w:rFonts w:ascii="EYInterstate Light" w:eastAsia="M Ying Hei HK W3" w:hAnsi="EYInterstate Light"/>
                                  <w:snapToGrid w:val="0"/>
                                  <w:color w:val="2E2E38"/>
                                  <w:sz w:val="15"/>
                                  <w:szCs w:val="15"/>
                                  <w:lang w:eastAsia="zh-CN"/>
                                </w:rPr>
                                <w:t>10 5815 3000</w:t>
                              </w:r>
                            </w:p>
                            <w:p w14:paraId="1DBAED52"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Fax</w:t>
                              </w:r>
                              <w:r w:rsidR="009C001F" w:rsidRPr="009C001F">
                                <w:rPr>
                                  <w:rFonts w:ascii="M Ying Hei PRC W3" w:eastAsia="M Ying Hei PRC W3" w:hAnsi="M Ying Hei PRC W3" w:cs="M Ying Hei PRC W3" w:hint="eastAsia"/>
                                  <w:snapToGrid w:val="0"/>
                                  <w:color w:val="2E2E38"/>
                                  <w:sz w:val="15"/>
                                  <w:szCs w:val="15"/>
                                  <w:lang w:eastAsia="zh-CN"/>
                                </w:rPr>
                                <w:t>传真</w:t>
                              </w:r>
                              <w:r w:rsidRPr="0055218D">
                                <w:rPr>
                                  <w:rFonts w:ascii="EYInterstate Light" w:eastAsia="M Ying Hei HK W3" w:hAnsi="EYInterstate Light" w:hint="eastAsia"/>
                                  <w:snapToGrid w:val="0"/>
                                  <w:color w:val="2E2E38"/>
                                  <w:sz w:val="15"/>
                                  <w:szCs w:val="15"/>
                                  <w:lang w:eastAsia="zh-CN"/>
                                </w:rPr>
                                <w:t>: +8</w:t>
                              </w:r>
                              <w:r w:rsidR="000A56D1">
                                <w:rPr>
                                  <w:rFonts w:ascii="EYInterstate Light" w:eastAsia="M Ying Hei HK W3" w:hAnsi="EYInterstate Light"/>
                                  <w:snapToGrid w:val="0"/>
                                  <w:color w:val="2E2E38"/>
                                  <w:sz w:val="15"/>
                                  <w:szCs w:val="15"/>
                                  <w:lang w:eastAsia="zh-CN"/>
                                </w:rPr>
                                <w:t xml:space="preserve">6 </w:t>
                              </w:r>
                              <w:r w:rsidR="009C001F" w:rsidRPr="009C001F">
                                <w:rPr>
                                  <w:rFonts w:ascii="EYInterstate Light" w:eastAsia="M Ying Hei HK W3" w:hAnsi="EYInterstate Light"/>
                                  <w:snapToGrid w:val="0"/>
                                  <w:color w:val="2E2E38"/>
                                  <w:sz w:val="15"/>
                                  <w:szCs w:val="15"/>
                                  <w:lang w:eastAsia="zh-CN"/>
                                </w:rPr>
                                <w:t>10 8518 8298</w:t>
                              </w:r>
                            </w:p>
                            <w:p w14:paraId="272F1777"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TW"/>
                                </w:rPr>
                              </w:pPr>
                              <w:r w:rsidRPr="0055218D">
                                <w:rPr>
                                  <w:rFonts w:ascii="EYInterstate Light" w:eastAsia="M Ying Hei HK W3" w:hAnsi="EYInterstate Light"/>
                                  <w:snapToGrid w:val="0"/>
                                  <w:color w:val="2E2E38"/>
                                  <w:sz w:val="15"/>
                                  <w:szCs w:val="15"/>
                                  <w:lang w:eastAsia="zh-TW"/>
                                </w:rPr>
                                <w:t>ey.com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a:spLocks noChangeArrowheads="1"/>
                        </wps:cNvSpPr>
                        <wps:spPr bwMode="auto">
                          <a:xfrm>
                            <a:off x="0" y="88900"/>
                            <a:ext cx="176657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7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5"/>
                                <w:gridCol w:w="20"/>
                                <w:gridCol w:w="1600"/>
                                <w:gridCol w:w="142"/>
                                <w:gridCol w:w="2551"/>
                              </w:tblGrid>
                              <w:tr w:rsidR="0055218D" w:rsidRPr="0055218D" w14:paraId="379F59F7" w14:textId="77777777" w:rsidTr="00586212">
                                <w:tc>
                                  <w:tcPr>
                                    <w:tcW w:w="2835" w:type="dxa"/>
                                  </w:tcPr>
                                  <w:p w14:paraId="3423775C" w14:textId="77777777" w:rsidR="009C001F" w:rsidRPr="009C001F" w:rsidRDefault="009C001F" w:rsidP="009C001F">
                                    <w:pPr>
                                      <w:pStyle w:val="EYBusinessaddress"/>
                                      <w:adjustRightInd w:val="0"/>
                                      <w:snapToGrid w:val="0"/>
                                      <w:spacing w:line="180" w:lineRule="exact"/>
                                      <w:rPr>
                                        <w:rFonts w:ascii="EYInterstate Light" w:eastAsia="M Ying Hei HK W3" w:hAnsi="EYInterstate Light"/>
                                        <w:color w:val="2E2E38"/>
                                      </w:rPr>
                                    </w:pPr>
                                    <w:r w:rsidRPr="009C001F">
                                      <w:rPr>
                                        <w:rFonts w:ascii="EYInterstate Light" w:eastAsia="M Ying Hei HK W3" w:hAnsi="EYInterstate Light"/>
                                        <w:color w:val="2E2E38"/>
                                      </w:rPr>
                                      <w:t>Ernst &amp; Young Hua Ming LLP</w:t>
                                    </w:r>
                                  </w:p>
                                  <w:p w14:paraId="4FA6CBC1" w14:textId="77777777" w:rsidR="009C001F" w:rsidRPr="009C001F" w:rsidRDefault="009C001F" w:rsidP="009C001F">
                                    <w:pPr>
                                      <w:pStyle w:val="EYBusinessaddress"/>
                                      <w:adjustRightInd w:val="0"/>
                                      <w:snapToGrid w:val="0"/>
                                      <w:spacing w:line="180" w:lineRule="exact"/>
                                      <w:rPr>
                                        <w:rFonts w:ascii="EYInterstate Light" w:eastAsia="黑体" w:hAnsi="EYInterstate Light"/>
                                        <w:color w:val="2E2E38"/>
                                      </w:rPr>
                                    </w:pPr>
                                    <w:r w:rsidRPr="009C001F">
                                      <w:rPr>
                                        <w:rFonts w:ascii="EYInterstate Light" w:eastAsia="黑体" w:hAnsi="EYInterstate Light"/>
                                        <w:color w:val="2E2E38"/>
                                      </w:rPr>
                                      <w:t xml:space="preserve">Level 16, Ernst &amp; Young Tower </w:t>
                                    </w:r>
                                  </w:p>
                                  <w:p w14:paraId="4CE381F4" w14:textId="77777777" w:rsidR="009C001F" w:rsidRPr="009C001F" w:rsidRDefault="009C001F" w:rsidP="009C001F">
                                    <w:pPr>
                                      <w:pStyle w:val="EYBusinessaddress"/>
                                      <w:adjustRightInd w:val="0"/>
                                      <w:snapToGrid w:val="0"/>
                                      <w:spacing w:line="180" w:lineRule="exact"/>
                                      <w:rPr>
                                        <w:rFonts w:ascii="EYInterstate Light" w:eastAsia="黑体" w:hAnsi="EYInterstate Light"/>
                                        <w:color w:val="2E2E38"/>
                                      </w:rPr>
                                    </w:pPr>
                                    <w:r w:rsidRPr="009C001F">
                                      <w:rPr>
                                        <w:rFonts w:ascii="EYInterstate Light" w:eastAsia="黑体" w:hAnsi="EYInterstate Light"/>
                                        <w:color w:val="2E2E38"/>
                                      </w:rPr>
                                      <w:t>Oriental Plaza</w:t>
                                    </w:r>
                                    <w:r w:rsidR="00586212">
                                      <w:rPr>
                                        <w:rFonts w:ascii="EYInterstate Light" w:eastAsia="PMingLiU" w:hAnsi="EYInterstate Light" w:hint="eastAsia"/>
                                        <w:color w:val="2E2E38"/>
                                        <w:lang w:eastAsia="zh-TW"/>
                                      </w:rPr>
                                      <w:t>,</w:t>
                                    </w:r>
                                    <w:r w:rsidR="00586212">
                                      <w:rPr>
                                        <w:rFonts w:ascii="EYInterstate Light" w:eastAsia="PMingLiU" w:hAnsi="EYInterstate Light"/>
                                        <w:color w:val="2E2E38"/>
                                        <w:lang w:eastAsia="zh-TW"/>
                                      </w:rPr>
                                      <w:t xml:space="preserve"> </w:t>
                                    </w:r>
                                    <w:r w:rsidRPr="009C001F">
                                      <w:rPr>
                                        <w:rFonts w:ascii="EYInterstate Light" w:eastAsia="黑体" w:hAnsi="EYInterstate Light"/>
                                        <w:color w:val="2E2E38"/>
                                      </w:rPr>
                                      <w:t>1 East Chang An Avenue</w:t>
                                    </w:r>
                                  </w:p>
                                  <w:p w14:paraId="4EFD5B7C" w14:textId="77777777" w:rsidR="009C001F" w:rsidRPr="009C001F" w:rsidRDefault="009C001F" w:rsidP="009C001F">
                                    <w:pPr>
                                      <w:pStyle w:val="EYBusinessaddress"/>
                                      <w:adjustRightInd w:val="0"/>
                                      <w:snapToGrid w:val="0"/>
                                      <w:spacing w:line="180" w:lineRule="exact"/>
                                      <w:rPr>
                                        <w:rFonts w:ascii="EYInterstate Light" w:eastAsia="黑体" w:hAnsi="EYInterstate Light"/>
                                        <w:color w:val="2E2E38"/>
                                      </w:rPr>
                                    </w:pPr>
                                    <w:proofErr w:type="spellStart"/>
                                    <w:r w:rsidRPr="009C001F">
                                      <w:rPr>
                                        <w:rFonts w:ascii="EYInterstate Light" w:eastAsia="黑体" w:hAnsi="EYInterstate Light"/>
                                        <w:color w:val="2E2E38"/>
                                      </w:rPr>
                                      <w:t>Dong</w:t>
                                    </w:r>
                                    <w:r w:rsidR="00820A3D">
                                      <w:rPr>
                                        <w:rFonts w:ascii="EYInterstate Light" w:eastAsia="黑体" w:hAnsi="EYInterstate Light"/>
                                        <w:color w:val="2E2E38"/>
                                      </w:rPr>
                                      <w:t>c</w:t>
                                    </w:r>
                                    <w:r w:rsidRPr="009C001F">
                                      <w:rPr>
                                        <w:rFonts w:ascii="EYInterstate Light" w:eastAsia="黑体" w:hAnsi="EYInterstate Light"/>
                                        <w:color w:val="2E2E38"/>
                                      </w:rPr>
                                      <w:t>heng</w:t>
                                    </w:r>
                                    <w:proofErr w:type="spellEnd"/>
                                    <w:r w:rsidRPr="009C001F">
                                      <w:rPr>
                                        <w:rFonts w:ascii="EYInterstate Light" w:eastAsia="黑体" w:hAnsi="EYInterstate Light"/>
                                        <w:color w:val="2E2E38"/>
                                      </w:rPr>
                                      <w:t xml:space="preserve"> District</w:t>
                                    </w:r>
                                  </w:p>
                                  <w:p w14:paraId="68AB88D3" w14:textId="77777777" w:rsidR="009C001F" w:rsidRPr="009C001F" w:rsidRDefault="009C001F" w:rsidP="009C001F">
                                    <w:pPr>
                                      <w:pStyle w:val="EYBusinessaddress"/>
                                      <w:adjustRightInd w:val="0"/>
                                      <w:snapToGrid w:val="0"/>
                                      <w:spacing w:line="180" w:lineRule="exact"/>
                                      <w:rPr>
                                        <w:rFonts w:ascii="EYInterstate Light" w:eastAsia="黑体" w:hAnsi="EYInterstate Light"/>
                                        <w:color w:val="2E2E38"/>
                                      </w:rPr>
                                    </w:pPr>
                                    <w:r w:rsidRPr="009C001F">
                                      <w:rPr>
                                        <w:rFonts w:ascii="EYInterstate Light" w:eastAsia="黑体" w:hAnsi="EYInterstate Light"/>
                                        <w:color w:val="2E2E38"/>
                                      </w:rPr>
                                      <w:t>Beijing, China 100738</w:t>
                                    </w:r>
                                    <w:r w:rsidR="00BF1D21" w:rsidRPr="009C001F">
                                      <w:rPr>
                                        <w:rFonts w:ascii="EYInterstate Light" w:eastAsia="黑体" w:hAnsi="EYInterstate Light"/>
                                        <w:color w:val="2E2E38"/>
                                      </w:rPr>
                                      <w:t xml:space="preserve"> </w:t>
                                    </w:r>
                                  </w:p>
                                  <w:p w14:paraId="17ACEC42" w14:textId="77777777" w:rsidR="00E63C40" w:rsidRPr="0055218D" w:rsidRDefault="00E63C40" w:rsidP="00BF1D21">
                                    <w:pPr>
                                      <w:pStyle w:val="EYBusinessaddress"/>
                                      <w:adjustRightInd w:val="0"/>
                                      <w:snapToGrid w:val="0"/>
                                      <w:spacing w:line="180" w:lineRule="exact"/>
                                      <w:rPr>
                                        <w:rFonts w:ascii="EYInterstate Light" w:eastAsia="黑体" w:hAnsi="EYInterstate Light"/>
                                        <w:color w:val="2E2E38"/>
                                      </w:rPr>
                                    </w:pPr>
                                  </w:p>
                                </w:tc>
                                <w:tc>
                                  <w:tcPr>
                                    <w:tcW w:w="20" w:type="dxa"/>
                                  </w:tcPr>
                                  <w:p w14:paraId="5FF05F24" w14:textId="77777777" w:rsidR="00E63C40" w:rsidRPr="0055218D" w:rsidRDefault="00E63C40" w:rsidP="00B47B9A">
                                    <w:pPr>
                                      <w:pStyle w:val="EYBusinessaddress"/>
                                      <w:adjustRightInd w:val="0"/>
                                      <w:snapToGrid w:val="0"/>
                                      <w:spacing w:line="180" w:lineRule="exact"/>
                                      <w:rPr>
                                        <w:rFonts w:ascii="EYInterstate Light" w:eastAsia="黑体" w:hAnsi="EYInterstate Light"/>
                                        <w:color w:val="2E2E38"/>
                                        <w:kern w:val="15"/>
                                        <w:szCs w:val="15"/>
                                      </w:rPr>
                                    </w:pPr>
                                  </w:p>
                                </w:tc>
                                <w:tc>
                                  <w:tcPr>
                                    <w:tcW w:w="1600" w:type="dxa"/>
                                  </w:tcPr>
                                  <w:p w14:paraId="237EC6A4" w14:textId="77777777" w:rsidR="00E63C40" w:rsidRPr="0055218D" w:rsidRDefault="00E63C40" w:rsidP="00B47B9A">
                                    <w:pPr>
                                      <w:pStyle w:val="LocalEYfirmname"/>
                                      <w:kinsoku w:val="0"/>
                                      <w:overflowPunct w:val="0"/>
                                      <w:autoSpaceDE/>
                                      <w:autoSpaceDN/>
                                      <w:snapToGrid w:val="0"/>
                                      <w:spacing w:line="180" w:lineRule="exact"/>
                                      <w:ind w:left="63"/>
                                      <w:rPr>
                                        <w:rFonts w:ascii="EYInterstate Light" w:eastAsia="M Ying Hei HK W3" w:hAnsi="EYInterstate Light"/>
                                        <w:b w:val="0"/>
                                        <w:snapToGrid w:val="0"/>
                                        <w:color w:val="2E2E38"/>
                                        <w:spacing w:val="0"/>
                                        <w:lang w:eastAsia="zh-TW"/>
                                      </w:rPr>
                                    </w:pPr>
                                  </w:p>
                                </w:tc>
                                <w:tc>
                                  <w:tcPr>
                                    <w:tcW w:w="142" w:type="dxa"/>
                                  </w:tcPr>
                                  <w:p w14:paraId="51973DE5" w14:textId="77777777" w:rsidR="00E63C40" w:rsidRPr="0055218D" w:rsidRDefault="00E63C40"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c>
                                  <w:tcPr>
                                    <w:tcW w:w="2551" w:type="dxa"/>
                                  </w:tcPr>
                                  <w:p w14:paraId="322E5C80" w14:textId="77777777" w:rsidR="00E63C40" w:rsidRPr="0055218D" w:rsidRDefault="00E63C40"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r>
                            </w:tbl>
                            <w:p w14:paraId="774B2CCC" w14:textId="77777777" w:rsidR="00351AF6" w:rsidRPr="008F444C" w:rsidRDefault="00351AF6" w:rsidP="00B47B9A">
                              <w:pPr>
                                <w:pStyle w:val="EYBusinessaddress"/>
                                <w:adjustRightInd w:val="0"/>
                                <w:snapToGrid w:val="0"/>
                                <w:spacing w:line="180" w:lineRule="exact"/>
                                <w:rPr>
                                  <w:rFonts w:ascii="Hiragino Sans CNS W6" w:eastAsia="Hiragino Sans CNS W6" w:hAnsi="Hiragino Sans CNS W6"/>
                                  <w:b/>
                                  <w:bCs/>
                                  <w:color w:val="2E2E38"/>
                                  <w:lang w:eastAsia="zh-TW"/>
                                </w:rPr>
                              </w:pPr>
                            </w:p>
                          </w:txbxContent>
                        </wps:txbx>
                        <wps:bodyPr rot="0" vert="horz" wrap="square" lIns="0" tIns="0" rIns="0" bIns="0" anchor="t" anchorCtr="0" upright="1">
                          <a:noAutofit/>
                        </wps:bodyPr>
                      </wps:wsp>
                    </wpg:grpSp>
                    <pic:pic xmlns:pic="http://schemas.openxmlformats.org/drawingml/2006/picture">
                      <pic:nvPicPr>
                        <pic:cNvPr id="8" name="Picture 3"/>
                        <pic:cNvPicPr>
                          <a:picLocks noChangeAspect="1"/>
                        </pic:cNvPicPr>
                      </pic:nvPicPr>
                      <pic:blipFill rotWithShape="1">
                        <a:blip r:embed="rId1">
                          <a:extLst>
                            <a:ext uri="{28A0092B-C50C-407E-A947-70E740481C1C}">
                              <a14:useLocalDpi xmlns:a14="http://schemas.microsoft.com/office/drawing/2010/main" val="0"/>
                            </a:ext>
                          </a:extLst>
                        </a:blip>
                        <a:srcRect l="18669" r="9287"/>
                        <a:stretch/>
                      </pic:blipFill>
                      <pic:spPr bwMode="auto">
                        <a:xfrm>
                          <a:off x="0" y="0"/>
                          <a:ext cx="1198245" cy="112268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EA705E6" id="Group 4" o:spid="_x0000_s1027" style="position:absolute;margin-left:-25.4pt;margin-top:-14.95pt;width:507pt;height:110.25pt;z-index:251683840" coordsize="64389,14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">
              <v:group id="Group 1" o:spid="_x0000_s1028" style="position:absolute;left:12954;top:3238;width:51435;height:10763" coordsize="51435,1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">
                <v:shapetype id="_x0000_t202" coordsize="21600,21600" o:spt="202" path="m,l,21600r21600,l21600,xe">
                  <v:stroke joinstyle="miter"/>
                  <v:path gradientshapeok="t" o:connecttype="rect"/>
                </v:shapetype>
                <v:shape id="Text Box 10" o:spid="_x0000_s1029" type="#_x0000_t202" style="position:absolute;left:17843;top:63;width:19317;height:10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325FDA84" w14:textId="77777777" w:rsidR="009C001F" w:rsidRPr="00B6035B" w:rsidRDefault="009C001F" w:rsidP="009C001F">
                        <w:pPr>
                          <w:snapToGrid w:val="0"/>
                          <w:spacing w:line="220" w:lineRule="exact"/>
                          <w:rPr>
                            <w:rFonts w:ascii="M Ying Hei PRC W3" w:eastAsia="M Ying Hei PRC W3" w:hAnsi="M Ying Hei PRC W3" w:cs="M Ying Hei PRC W3"/>
                            <w:snapToGrid w:val="0"/>
                            <w:color w:val="2E2E38"/>
                            <w:sz w:val="15"/>
                            <w:szCs w:val="15"/>
                            <w:lang w:eastAsia="zh-CN"/>
                          </w:rPr>
                        </w:pPr>
                        <w:r w:rsidRPr="009D1A36">
                          <w:rPr>
                            <w:rFonts w:ascii="M Ying Hei PRC W3" w:eastAsia="M Ying Hei PRC W3" w:hAnsi="M Ying Hei PRC W3" w:cs="M Ying Hei PRC W3" w:hint="eastAsia"/>
                            <w:snapToGrid w:val="0"/>
                            <w:color w:val="2E2E38"/>
                            <w:sz w:val="15"/>
                            <w:szCs w:val="15"/>
                            <w:lang w:eastAsia="zh-CN"/>
                          </w:rPr>
                          <w:t>安永华明会计师事务</w:t>
                        </w:r>
                        <w:r w:rsidR="003A2916">
                          <w:rPr>
                            <w:rFonts w:ascii="M Ying Hei PRC W3" w:eastAsia="M Ying Hei PRC W3" w:hAnsi="M Ying Hei PRC W3" w:cs="M Ying Hei PRC W3" w:hint="eastAsia"/>
                            <w:snapToGrid w:val="0"/>
                            <w:color w:val="2E2E38"/>
                            <w:sz w:val="15"/>
                            <w:szCs w:val="15"/>
                            <w:lang w:eastAsia="zh-CN"/>
                          </w:rPr>
                          <w:t>所</w:t>
                        </w:r>
                        <w:r w:rsidR="003A2916" w:rsidRPr="003A2916">
                          <w:rPr>
                            <w:rFonts w:ascii="M Ying Hei PRC W3" w:eastAsia="M Ying Hei PRC W3" w:hAnsi="M Ying Hei PRC W3" w:cs="M Ying Hei PRC W3" w:hint="eastAsia"/>
                            <w:snapToGrid w:val="0"/>
                            <w:color w:val="2E2E38"/>
                            <w:sz w:val="15"/>
                            <w:szCs w:val="15"/>
                            <w:lang w:eastAsia="zh-CN"/>
                          </w:rPr>
                          <w:t>（特殊普通合伙）</w:t>
                        </w:r>
                        <w:r w:rsidR="003269BA" w:rsidRPr="0055218D">
                          <w:rPr>
                            <w:rFonts w:ascii="EYInterstate Light" w:eastAsia="M Ying Hei HK W3" w:hAnsi="EYInterstate Light"/>
                            <w:snapToGrid w:val="0"/>
                            <w:color w:val="2E2E38"/>
                            <w:sz w:val="15"/>
                            <w:szCs w:val="15"/>
                            <w:lang w:eastAsia="zh-CN"/>
                          </w:rPr>
                          <w:br/>
                        </w:r>
                        <w:r w:rsidRPr="009C001F">
                          <w:rPr>
                            <w:rFonts w:ascii="M Ying Hei PRC W3" w:eastAsia="M Ying Hei PRC W3" w:hAnsi="M Ying Hei PRC W3" w:cs="M Ying Hei PRC W3" w:hint="eastAsia"/>
                            <w:snapToGrid w:val="0"/>
                            <w:color w:val="2E2E38"/>
                            <w:sz w:val="15"/>
                            <w:szCs w:val="15"/>
                            <w:lang w:eastAsia="zh-CN"/>
                          </w:rPr>
                          <w:t>中国北京巿东城区东长安街</w:t>
                        </w:r>
                        <w:r w:rsidRPr="009C001F">
                          <w:rPr>
                            <w:rFonts w:ascii="EYInterstate Light" w:eastAsia="M Ying Hei HK W3" w:hAnsi="EYInterstate Light" w:hint="eastAsia"/>
                            <w:snapToGrid w:val="0"/>
                            <w:color w:val="2E2E38"/>
                            <w:sz w:val="15"/>
                            <w:szCs w:val="15"/>
                            <w:lang w:eastAsia="zh-CN"/>
                          </w:rPr>
                          <w:t>1</w:t>
                        </w:r>
                        <w:r w:rsidRPr="009C001F">
                          <w:rPr>
                            <w:rFonts w:ascii="EYInterstate Light" w:eastAsia="M Ying Hei HK W3" w:hAnsi="EYInterstate Light" w:hint="eastAsia"/>
                            <w:snapToGrid w:val="0"/>
                            <w:color w:val="2E2E38"/>
                            <w:sz w:val="15"/>
                            <w:szCs w:val="15"/>
                            <w:lang w:eastAsia="zh-CN"/>
                          </w:rPr>
                          <w:t>号</w:t>
                        </w:r>
                        <w:r w:rsidRPr="009C001F">
                          <w:rPr>
                            <w:rFonts w:ascii="EYInterstate Light" w:eastAsia="M Ying Hei HK W3" w:hAnsi="EYInterstate Light" w:hint="eastAsia"/>
                            <w:snapToGrid w:val="0"/>
                            <w:color w:val="2E2E38"/>
                            <w:sz w:val="15"/>
                            <w:szCs w:val="15"/>
                            <w:lang w:eastAsia="zh-CN"/>
                          </w:rPr>
                          <w:t xml:space="preserve"> </w:t>
                        </w:r>
                      </w:p>
                      <w:p w14:paraId="224ECE2D" w14:textId="77777777" w:rsidR="009C001F" w:rsidRPr="009C001F" w:rsidRDefault="009C001F" w:rsidP="009C001F">
                        <w:pPr>
                          <w:snapToGrid w:val="0"/>
                          <w:spacing w:line="220" w:lineRule="exact"/>
                          <w:rPr>
                            <w:rFonts w:ascii="EYInterstate Light" w:eastAsia="M Ying Hei HK W3" w:hAnsi="EYInterstate Light"/>
                            <w:snapToGrid w:val="0"/>
                            <w:color w:val="2E2E38"/>
                            <w:sz w:val="15"/>
                            <w:szCs w:val="15"/>
                            <w:lang w:eastAsia="zh-CN"/>
                          </w:rPr>
                        </w:pPr>
                        <w:r w:rsidRPr="009C001F">
                          <w:rPr>
                            <w:rFonts w:ascii="M Ying Hei PRC W3" w:eastAsia="M Ying Hei PRC W3" w:hAnsi="M Ying Hei PRC W3" w:cs="M Ying Hei PRC W3" w:hint="eastAsia"/>
                            <w:snapToGrid w:val="0"/>
                            <w:color w:val="2E2E38"/>
                            <w:sz w:val="15"/>
                            <w:szCs w:val="15"/>
                            <w:lang w:eastAsia="zh-CN"/>
                          </w:rPr>
                          <w:t>东方广场安永大楼</w:t>
                        </w:r>
                        <w:r w:rsidRPr="009C001F">
                          <w:rPr>
                            <w:rFonts w:ascii="EYInterstate Light" w:eastAsia="M Ying Hei HK W3" w:hAnsi="EYInterstate Light" w:hint="eastAsia"/>
                            <w:snapToGrid w:val="0"/>
                            <w:color w:val="2E2E38"/>
                            <w:sz w:val="15"/>
                            <w:szCs w:val="15"/>
                            <w:lang w:eastAsia="zh-CN"/>
                          </w:rPr>
                          <w:t>16</w:t>
                        </w:r>
                        <w:r w:rsidRPr="009C001F">
                          <w:rPr>
                            <w:rFonts w:ascii="M Ying Hei PRC W3" w:eastAsia="M Ying Hei PRC W3" w:hAnsi="M Ying Hei PRC W3" w:cs="M Ying Hei PRC W3" w:hint="eastAsia"/>
                            <w:snapToGrid w:val="0"/>
                            <w:color w:val="2E2E38"/>
                            <w:sz w:val="15"/>
                            <w:szCs w:val="15"/>
                            <w:lang w:eastAsia="zh-CN"/>
                          </w:rPr>
                          <w:t>层</w:t>
                        </w:r>
                      </w:p>
                      <w:p w14:paraId="44484E1E" w14:textId="77777777" w:rsidR="00B47B9A" w:rsidRPr="0055218D" w:rsidRDefault="009C001F" w:rsidP="009C001F">
                        <w:pPr>
                          <w:snapToGrid w:val="0"/>
                          <w:spacing w:line="220" w:lineRule="exact"/>
                          <w:rPr>
                            <w:rFonts w:ascii="EYInterstate Light" w:eastAsia="M Ying Hei HK W3" w:hAnsi="EYInterstate Light"/>
                            <w:snapToGrid w:val="0"/>
                            <w:color w:val="2E2E38"/>
                            <w:sz w:val="15"/>
                            <w:szCs w:val="15"/>
                            <w:lang w:eastAsia="zh-CN"/>
                          </w:rPr>
                        </w:pPr>
                        <w:r w:rsidRPr="009C001F">
                          <w:rPr>
                            <w:rFonts w:ascii="M Ying Hei PRC W3" w:eastAsia="M Ying Hei PRC W3" w:hAnsi="M Ying Hei PRC W3" w:cs="M Ying Hei PRC W3" w:hint="eastAsia"/>
                            <w:snapToGrid w:val="0"/>
                            <w:color w:val="2E2E38"/>
                            <w:sz w:val="15"/>
                            <w:szCs w:val="15"/>
                            <w:lang w:eastAsia="zh-CN"/>
                          </w:rPr>
                          <w:t>邮政编码</w:t>
                        </w:r>
                        <w:r w:rsidRPr="009C001F">
                          <w:rPr>
                            <w:rFonts w:ascii="EYInterstate Light" w:eastAsia="M Ying Hei HK W3" w:hAnsi="EYInterstate Light" w:hint="eastAsia"/>
                            <w:snapToGrid w:val="0"/>
                            <w:color w:val="2E2E38"/>
                            <w:sz w:val="15"/>
                            <w:szCs w:val="15"/>
                            <w:lang w:eastAsia="zh-CN"/>
                          </w:rPr>
                          <w:t>: 100738</w:t>
                        </w:r>
                      </w:p>
                    </w:txbxContent>
                  </v:textbox>
                </v:shape>
                <v:shape id="Text Box 11" o:spid="_x0000_s1030" type="#_x0000_t202" style="position:absolute;left:36195;width:15240;height:5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2F1D9A73" w14:textId="77777777" w:rsidR="00D44456" w:rsidRPr="009C001F" w:rsidRDefault="00D44456" w:rsidP="00D44456">
                        <w:pPr>
                          <w:snapToGrid w:val="0"/>
                          <w:spacing w:line="220" w:lineRule="exact"/>
                          <w:rPr>
                            <w:rFonts w:ascii="EYInterstate Light" w:eastAsia="M Ying Hei HK W3" w:hAnsi="EYInterstate Light"/>
                            <w:b/>
                            <w:bCs/>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Tel</w:t>
                        </w:r>
                        <w:r w:rsidR="009C001F" w:rsidRPr="009C001F">
                          <w:rPr>
                            <w:rFonts w:ascii="M Ying Hei PRC W3" w:eastAsia="M Ying Hei PRC W3" w:hAnsi="M Ying Hei PRC W3" w:cs="M Ying Hei PRC W3" w:hint="eastAsia"/>
                            <w:snapToGrid w:val="0"/>
                            <w:color w:val="2E2E38"/>
                            <w:sz w:val="15"/>
                            <w:szCs w:val="15"/>
                            <w:lang w:eastAsia="zh-CN"/>
                          </w:rPr>
                          <w:t>电话</w:t>
                        </w:r>
                        <w:r w:rsidRPr="0055218D">
                          <w:rPr>
                            <w:rFonts w:ascii="EYInterstate Light" w:eastAsia="M Ying Hei HK W3" w:hAnsi="EYInterstate Light" w:hint="eastAsia"/>
                            <w:snapToGrid w:val="0"/>
                            <w:color w:val="2E2E38"/>
                            <w:sz w:val="15"/>
                            <w:szCs w:val="15"/>
                            <w:lang w:eastAsia="zh-CN"/>
                          </w:rPr>
                          <w:t>: +8</w:t>
                        </w:r>
                        <w:r w:rsidR="00BF1D21">
                          <w:rPr>
                            <w:rFonts w:ascii="EYInterstate Light" w:eastAsia="M Ying Hei HK W3" w:hAnsi="EYInterstate Light"/>
                            <w:snapToGrid w:val="0"/>
                            <w:color w:val="2E2E38"/>
                            <w:sz w:val="15"/>
                            <w:szCs w:val="15"/>
                            <w:lang w:eastAsia="zh-CN"/>
                          </w:rPr>
                          <w:t>6</w:t>
                        </w:r>
                        <w:r w:rsidR="000A56D1">
                          <w:rPr>
                            <w:rFonts w:ascii="EYInterstate Light" w:eastAsia="M Ying Hei HK W3" w:hAnsi="EYInterstate Light"/>
                            <w:snapToGrid w:val="0"/>
                            <w:color w:val="2E2E38"/>
                            <w:sz w:val="15"/>
                            <w:szCs w:val="15"/>
                            <w:lang w:eastAsia="zh-CN"/>
                          </w:rPr>
                          <w:t xml:space="preserve"> </w:t>
                        </w:r>
                        <w:r w:rsidR="009C001F" w:rsidRPr="009C001F">
                          <w:rPr>
                            <w:rFonts w:ascii="EYInterstate Light" w:eastAsia="M Ying Hei HK W3" w:hAnsi="EYInterstate Light"/>
                            <w:snapToGrid w:val="0"/>
                            <w:color w:val="2E2E38"/>
                            <w:sz w:val="15"/>
                            <w:szCs w:val="15"/>
                            <w:lang w:eastAsia="zh-CN"/>
                          </w:rPr>
                          <w:t>10 5815 3000</w:t>
                        </w:r>
                      </w:p>
                      <w:p w14:paraId="1DBAED52"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CN"/>
                          </w:rPr>
                        </w:pPr>
                        <w:r w:rsidRPr="0055218D">
                          <w:rPr>
                            <w:rFonts w:ascii="EYInterstate Light" w:eastAsia="M Ying Hei HK W3" w:hAnsi="EYInterstate Light" w:hint="eastAsia"/>
                            <w:snapToGrid w:val="0"/>
                            <w:color w:val="2E2E38"/>
                            <w:sz w:val="15"/>
                            <w:szCs w:val="15"/>
                            <w:lang w:eastAsia="zh-CN"/>
                          </w:rPr>
                          <w:t>Fax</w:t>
                        </w:r>
                        <w:r w:rsidR="009C001F" w:rsidRPr="009C001F">
                          <w:rPr>
                            <w:rFonts w:ascii="M Ying Hei PRC W3" w:eastAsia="M Ying Hei PRC W3" w:hAnsi="M Ying Hei PRC W3" w:cs="M Ying Hei PRC W3" w:hint="eastAsia"/>
                            <w:snapToGrid w:val="0"/>
                            <w:color w:val="2E2E38"/>
                            <w:sz w:val="15"/>
                            <w:szCs w:val="15"/>
                            <w:lang w:eastAsia="zh-CN"/>
                          </w:rPr>
                          <w:t>传真</w:t>
                        </w:r>
                        <w:r w:rsidRPr="0055218D">
                          <w:rPr>
                            <w:rFonts w:ascii="EYInterstate Light" w:eastAsia="M Ying Hei HK W3" w:hAnsi="EYInterstate Light" w:hint="eastAsia"/>
                            <w:snapToGrid w:val="0"/>
                            <w:color w:val="2E2E38"/>
                            <w:sz w:val="15"/>
                            <w:szCs w:val="15"/>
                            <w:lang w:eastAsia="zh-CN"/>
                          </w:rPr>
                          <w:t>: +8</w:t>
                        </w:r>
                        <w:r w:rsidR="000A56D1">
                          <w:rPr>
                            <w:rFonts w:ascii="EYInterstate Light" w:eastAsia="M Ying Hei HK W3" w:hAnsi="EYInterstate Light"/>
                            <w:snapToGrid w:val="0"/>
                            <w:color w:val="2E2E38"/>
                            <w:sz w:val="15"/>
                            <w:szCs w:val="15"/>
                            <w:lang w:eastAsia="zh-CN"/>
                          </w:rPr>
                          <w:t xml:space="preserve">6 </w:t>
                        </w:r>
                        <w:r w:rsidR="009C001F" w:rsidRPr="009C001F">
                          <w:rPr>
                            <w:rFonts w:ascii="EYInterstate Light" w:eastAsia="M Ying Hei HK W3" w:hAnsi="EYInterstate Light"/>
                            <w:snapToGrid w:val="0"/>
                            <w:color w:val="2E2E38"/>
                            <w:sz w:val="15"/>
                            <w:szCs w:val="15"/>
                            <w:lang w:eastAsia="zh-CN"/>
                          </w:rPr>
                          <w:t>10 8518 8298</w:t>
                        </w:r>
                      </w:p>
                      <w:p w14:paraId="272F1777" w14:textId="77777777" w:rsidR="00D44456" w:rsidRPr="0055218D" w:rsidRDefault="00D44456" w:rsidP="00D44456">
                        <w:pPr>
                          <w:snapToGrid w:val="0"/>
                          <w:spacing w:line="220" w:lineRule="exact"/>
                          <w:rPr>
                            <w:rFonts w:ascii="EYInterstate Light" w:eastAsia="M Ying Hei HK W3" w:hAnsi="EYInterstate Light"/>
                            <w:snapToGrid w:val="0"/>
                            <w:color w:val="2E2E38"/>
                            <w:sz w:val="15"/>
                            <w:szCs w:val="15"/>
                            <w:lang w:eastAsia="zh-TW"/>
                          </w:rPr>
                        </w:pPr>
                        <w:r w:rsidRPr="0055218D">
                          <w:rPr>
                            <w:rFonts w:ascii="EYInterstate Light" w:eastAsia="M Ying Hei HK W3" w:hAnsi="EYInterstate Light"/>
                            <w:snapToGrid w:val="0"/>
                            <w:color w:val="2E2E38"/>
                            <w:sz w:val="15"/>
                            <w:szCs w:val="15"/>
                            <w:lang w:eastAsia="zh-TW"/>
                          </w:rPr>
                          <w:t>ey.com</w:t>
                        </w:r>
                      </w:p>
                    </w:txbxContent>
                  </v:textbox>
                </v:shape>
                <v:shape id="Text Box 2" o:spid="_x0000_s1031" type="#_x0000_t202" style="position:absolute;top:889;width:17665;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tbl>
                        <w:tblPr>
                          <w:tblStyle w:val="TableGrid"/>
                          <w:tblW w:w="7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5"/>
                          <w:gridCol w:w="20"/>
                          <w:gridCol w:w="1600"/>
                          <w:gridCol w:w="142"/>
                          <w:gridCol w:w="2551"/>
                        </w:tblGrid>
                        <w:tr w:rsidR="0055218D" w:rsidRPr="0055218D" w14:paraId="379F59F7" w14:textId="77777777" w:rsidTr="00586212">
                          <w:tc>
                            <w:tcPr>
                              <w:tcW w:w="2835" w:type="dxa"/>
                            </w:tcPr>
                            <w:p w14:paraId="3423775C" w14:textId="77777777" w:rsidR="009C001F" w:rsidRPr="009C001F" w:rsidRDefault="009C001F" w:rsidP="009C001F">
                              <w:pPr>
                                <w:pStyle w:val="EYBusinessaddress"/>
                                <w:adjustRightInd w:val="0"/>
                                <w:snapToGrid w:val="0"/>
                                <w:spacing w:line="180" w:lineRule="exact"/>
                                <w:rPr>
                                  <w:rFonts w:ascii="EYInterstate Light" w:eastAsia="M Ying Hei HK W3" w:hAnsi="EYInterstate Light"/>
                                  <w:color w:val="2E2E38"/>
                                </w:rPr>
                              </w:pPr>
                              <w:r w:rsidRPr="009C001F">
                                <w:rPr>
                                  <w:rFonts w:ascii="EYInterstate Light" w:eastAsia="M Ying Hei HK W3" w:hAnsi="EYInterstate Light"/>
                                  <w:color w:val="2E2E38"/>
                                </w:rPr>
                                <w:t>Ernst &amp; Young Hua Ming LLP</w:t>
                              </w:r>
                            </w:p>
                            <w:p w14:paraId="4FA6CBC1" w14:textId="77777777" w:rsidR="009C001F" w:rsidRPr="009C001F" w:rsidRDefault="009C001F" w:rsidP="009C001F">
                              <w:pPr>
                                <w:pStyle w:val="EYBusinessaddress"/>
                                <w:adjustRightInd w:val="0"/>
                                <w:snapToGrid w:val="0"/>
                                <w:spacing w:line="180" w:lineRule="exact"/>
                                <w:rPr>
                                  <w:rFonts w:ascii="EYInterstate Light" w:eastAsia="黑体" w:hAnsi="EYInterstate Light"/>
                                  <w:color w:val="2E2E38"/>
                                </w:rPr>
                              </w:pPr>
                              <w:r w:rsidRPr="009C001F">
                                <w:rPr>
                                  <w:rFonts w:ascii="EYInterstate Light" w:eastAsia="黑体" w:hAnsi="EYInterstate Light"/>
                                  <w:color w:val="2E2E38"/>
                                </w:rPr>
                                <w:t xml:space="preserve">Level 16, Ernst &amp; Young Tower </w:t>
                              </w:r>
                            </w:p>
                            <w:p w14:paraId="4CE381F4" w14:textId="77777777" w:rsidR="009C001F" w:rsidRPr="009C001F" w:rsidRDefault="009C001F" w:rsidP="009C001F">
                              <w:pPr>
                                <w:pStyle w:val="EYBusinessaddress"/>
                                <w:adjustRightInd w:val="0"/>
                                <w:snapToGrid w:val="0"/>
                                <w:spacing w:line="180" w:lineRule="exact"/>
                                <w:rPr>
                                  <w:rFonts w:ascii="EYInterstate Light" w:eastAsia="黑体" w:hAnsi="EYInterstate Light"/>
                                  <w:color w:val="2E2E38"/>
                                </w:rPr>
                              </w:pPr>
                              <w:r w:rsidRPr="009C001F">
                                <w:rPr>
                                  <w:rFonts w:ascii="EYInterstate Light" w:eastAsia="黑体" w:hAnsi="EYInterstate Light"/>
                                  <w:color w:val="2E2E38"/>
                                </w:rPr>
                                <w:t>Oriental Plaza</w:t>
                              </w:r>
                              <w:r w:rsidR="00586212">
                                <w:rPr>
                                  <w:rFonts w:ascii="EYInterstate Light" w:eastAsia="PMingLiU" w:hAnsi="EYInterstate Light" w:hint="eastAsia"/>
                                  <w:color w:val="2E2E38"/>
                                  <w:lang w:eastAsia="zh-TW"/>
                                </w:rPr>
                                <w:t>,</w:t>
                              </w:r>
                              <w:r w:rsidR="00586212">
                                <w:rPr>
                                  <w:rFonts w:ascii="EYInterstate Light" w:eastAsia="PMingLiU" w:hAnsi="EYInterstate Light"/>
                                  <w:color w:val="2E2E38"/>
                                  <w:lang w:eastAsia="zh-TW"/>
                                </w:rPr>
                                <w:t xml:space="preserve"> </w:t>
                              </w:r>
                              <w:r w:rsidRPr="009C001F">
                                <w:rPr>
                                  <w:rFonts w:ascii="EYInterstate Light" w:eastAsia="黑体" w:hAnsi="EYInterstate Light"/>
                                  <w:color w:val="2E2E38"/>
                                </w:rPr>
                                <w:t>1 East Chang An Avenue</w:t>
                              </w:r>
                            </w:p>
                            <w:p w14:paraId="4EFD5B7C" w14:textId="77777777" w:rsidR="009C001F" w:rsidRPr="009C001F" w:rsidRDefault="009C001F" w:rsidP="009C001F">
                              <w:pPr>
                                <w:pStyle w:val="EYBusinessaddress"/>
                                <w:adjustRightInd w:val="0"/>
                                <w:snapToGrid w:val="0"/>
                                <w:spacing w:line="180" w:lineRule="exact"/>
                                <w:rPr>
                                  <w:rFonts w:ascii="EYInterstate Light" w:eastAsia="黑体" w:hAnsi="EYInterstate Light"/>
                                  <w:color w:val="2E2E38"/>
                                </w:rPr>
                              </w:pPr>
                              <w:proofErr w:type="spellStart"/>
                              <w:r w:rsidRPr="009C001F">
                                <w:rPr>
                                  <w:rFonts w:ascii="EYInterstate Light" w:eastAsia="黑体" w:hAnsi="EYInterstate Light"/>
                                  <w:color w:val="2E2E38"/>
                                </w:rPr>
                                <w:t>Dong</w:t>
                              </w:r>
                              <w:r w:rsidR="00820A3D">
                                <w:rPr>
                                  <w:rFonts w:ascii="EYInterstate Light" w:eastAsia="黑体" w:hAnsi="EYInterstate Light"/>
                                  <w:color w:val="2E2E38"/>
                                </w:rPr>
                                <w:t>c</w:t>
                              </w:r>
                              <w:r w:rsidRPr="009C001F">
                                <w:rPr>
                                  <w:rFonts w:ascii="EYInterstate Light" w:eastAsia="黑体" w:hAnsi="EYInterstate Light"/>
                                  <w:color w:val="2E2E38"/>
                                </w:rPr>
                                <w:t>heng</w:t>
                              </w:r>
                              <w:proofErr w:type="spellEnd"/>
                              <w:r w:rsidRPr="009C001F">
                                <w:rPr>
                                  <w:rFonts w:ascii="EYInterstate Light" w:eastAsia="黑体" w:hAnsi="EYInterstate Light"/>
                                  <w:color w:val="2E2E38"/>
                                </w:rPr>
                                <w:t xml:space="preserve"> District</w:t>
                              </w:r>
                            </w:p>
                            <w:p w14:paraId="68AB88D3" w14:textId="77777777" w:rsidR="009C001F" w:rsidRPr="009C001F" w:rsidRDefault="009C001F" w:rsidP="009C001F">
                              <w:pPr>
                                <w:pStyle w:val="EYBusinessaddress"/>
                                <w:adjustRightInd w:val="0"/>
                                <w:snapToGrid w:val="0"/>
                                <w:spacing w:line="180" w:lineRule="exact"/>
                                <w:rPr>
                                  <w:rFonts w:ascii="EYInterstate Light" w:eastAsia="黑体" w:hAnsi="EYInterstate Light"/>
                                  <w:color w:val="2E2E38"/>
                                </w:rPr>
                              </w:pPr>
                              <w:r w:rsidRPr="009C001F">
                                <w:rPr>
                                  <w:rFonts w:ascii="EYInterstate Light" w:eastAsia="黑体" w:hAnsi="EYInterstate Light"/>
                                  <w:color w:val="2E2E38"/>
                                </w:rPr>
                                <w:t>Beijing, China 100738</w:t>
                              </w:r>
                              <w:r w:rsidR="00BF1D21" w:rsidRPr="009C001F">
                                <w:rPr>
                                  <w:rFonts w:ascii="EYInterstate Light" w:eastAsia="黑体" w:hAnsi="EYInterstate Light"/>
                                  <w:color w:val="2E2E38"/>
                                </w:rPr>
                                <w:t xml:space="preserve"> </w:t>
                              </w:r>
                            </w:p>
                            <w:p w14:paraId="17ACEC42" w14:textId="77777777" w:rsidR="00E63C40" w:rsidRPr="0055218D" w:rsidRDefault="00E63C40" w:rsidP="00BF1D21">
                              <w:pPr>
                                <w:pStyle w:val="EYBusinessaddress"/>
                                <w:adjustRightInd w:val="0"/>
                                <w:snapToGrid w:val="0"/>
                                <w:spacing w:line="180" w:lineRule="exact"/>
                                <w:rPr>
                                  <w:rFonts w:ascii="EYInterstate Light" w:eastAsia="黑体" w:hAnsi="EYInterstate Light"/>
                                  <w:color w:val="2E2E38"/>
                                </w:rPr>
                              </w:pPr>
                            </w:p>
                          </w:tc>
                          <w:tc>
                            <w:tcPr>
                              <w:tcW w:w="20" w:type="dxa"/>
                            </w:tcPr>
                            <w:p w14:paraId="5FF05F24" w14:textId="77777777" w:rsidR="00E63C40" w:rsidRPr="0055218D" w:rsidRDefault="00E63C40" w:rsidP="00B47B9A">
                              <w:pPr>
                                <w:pStyle w:val="EYBusinessaddress"/>
                                <w:adjustRightInd w:val="0"/>
                                <w:snapToGrid w:val="0"/>
                                <w:spacing w:line="180" w:lineRule="exact"/>
                                <w:rPr>
                                  <w:rFonts w:ascii="EYInterstate Light" w:eastAsia="黑体" w:hAnsi="EYInterstate Light"/>
                                  <w:color w:val="2E2E38"/>
                                  <w:kern w:val="15"/>
                                  <w:szCs w:val="15"/>
                                </w:rPr>
                              </w:pPr>
                            </w:p>
                          </w:tc>
                          <w:tc>
                            <w:tcPr>
                              <w:tcW w:w="1600" w:type="dxa"/>
                            </w:tcPr>
                            <w:p w14:paraId="237EC6A4" w14:textId="77777777" w:rsidR="00E63C40" w:rsidRPr="0055218D" w:rsidRDefault="00E63C40" w:rsidP="00B47B9A">
                              <w:pPr>
                                <w:pStyle w:val="LocalEYfirmname"/>
                                <w:kinsoku w:val="0"/>
                                <w:overflowPunct w:val="0"/>
                                <w:autoSpaceDE/>
                                <w:autoSpaceDN/>
                                <w:snapToGrid w:val="0"/>
                                <w:spacing w:line="180" w:lineRule="exact"/>
                                <w:ind w:left="63"/>
                                <w:rPr>
                                  <w:rFonts w:ascii="EYInterstate Light" w:eastAsia="M Ying Hei HK W3" w:hAnsi="EYInterstate Light"/>
                                  <w:b w:val="0"/>
                                  <w:snapToGrid w:val="0"/>
                                  <w:color w:val="2E2E38"/>
                                  <w:spacing w:val="0"/>
                                  <w:lang w:eastAsia="zh-TW"/>
                                </w:rPr>
                              </w:pPr>
                            </w:p>
                          </w:tc>
                          <w:tc>
                            <w:tcPr>
                              <w:tcW w:w="142" w:type="dxa"/>
                            </w:tcPr>
                            <w:p w14:paraId="51973DE5" w14:textId="77777777" w:rsidR="00E63C40" w:rsidRPr="0055218D" w:rsidRDefault="00E63C40"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c>
                            <w:tcPr>
                              <w:tcW w:w="2551" w:type="dxa"/>
                            </w:tcPr>
                            <w:p w14:paraId="322E5C80" w14:textId="77777777" w:rsidR="00E63C40" w:rsidRPr="0055218D" w:rsidRDefault="00E63C40" w:rsidP="00B47B9A">
                              <w:pPr>
                                <w:pStyle w:val="EYBusinessaddress"/>
                                <w:adjustRightInd w:val="0"/>
                                <w:snapToGrid w:val="0"/>
                                <w:spacing w:line="180" w:lineRule="exact"/>
                                <w:ind w:rightChars="-1" w:right="-2"/>
                                <w:rPr>
                                  <w:rFonts w:ascii="EYInterstate Light" w:eastAsia="M Ying Hei HK W3" w:hAnsi="EYInterstate Light"/>
                                  <w:color w:val="2E2E38"/>
                                  <w:lang w:eastAsia="zh-TW"/>
                                </w:rPr>
                              </w:pPr>
                            </w:p>
                          </w:tc>
                        </w:tr>
                      </w:tbl>
                      <w:p w14:paraId="774B2CCC" w14:textId="77777777" w:rsidR="00351AF6" w:rsidRPr="008F444C" w:rsidRDefault="00351AF6" w:rsidP="00B47B9A">
                        <w:pPr>
                          <w:pStyle w:val="EYBusinessaddress"/>
                          <w:adjustRightInd w:val="0"/>
                          <w:snapToGrid w:val="0"/>
                          <w:spacing w:line="180" w:lineRule="exact"/>
                          <w:rPr>
                            <w:rFonts w:ascii="Hiragino Sans CNS W6" w:eastAsia="Hiragino Sans CNS W6" w:hAnsi="Hiragino Sans CNS W6"/>
                            <w:b/>
                            <w:bCs/>
                            <w:color w:val="2E2E38"/>
                            <w:lang w:eastAsia="zh-TW"/>
                          </w:rPr>
                        </w:pP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2" type="#_x0000_t75" style="position:absolute;width:11982;height:11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">
                <v:imagedata r:id="rId2" o:title="" cropleft="12235f" cropright="6086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24474"/>
    <w:multiLevelType w:val="multilevel"/>
    <w:tmpl w:val="5FBE68E0"/>
    <w:lvl w:ilvl="0">
      <w:start w:val="1"/>
      <w:numFmt w:val="bullet"/>
      <w:lvlText w:val="–"/>
      <w:lvlJc w:val="left"/>
      <w:pPr>
        <w:tabs>
          <w:tab w:val="num" w:pos="227"/>
        </w:tabs>
        <w:ind w:left="227" w:hanging="227"/>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EE02C3"/>
    <w:multiLevelType w:val="hybridMultilevel"/>
    <w:tmpl w:val="52B0B660"/>
    <w:lvl w:ilvl="0" w:tplc="EACA0B0E">
      <w:start w:val="1"/>
      <w:numFmt w:val="bullet"/>
      <w:pStyle w:val="EYBulletedtext2"/>
      <w:lvlText w:val="►"/>
      <w:lvlJc w:val="left"/>
      <w:pPr>
        <w:ind w:left="648" w:hanging="360"/>
      </w:pPr>
      <w:rPr>
        <w:rFonts w:ascii="Arial" w:hAnsi="Arial" w:hint="default"/>
        <w:color w:val="FFE6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DB82FE1"/>
    <w:multiLevelType w:val="hybridMultilevel"/>
    <w:tmpl w:val="BE2672D0"/>
    <w:lvl w:ilvl="0" w:tplc="3C090005">
      <w:start w:val="1"/>
      <w:numFmt w:val="bullet"/>
      <w:lvlText w:val=""/>
      <w:lvlJc w:val="left"/>
      <w:pPr>
        <w:ind w:left="360" w:hanging="360"/>
      </w:pPr>
      <w:rPr>
        <w:rFonts w:ascii="Wingdings" w:hAnsi="Wingdings"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5327AD2"/>
    <w:multiLevelType w:val="multilevel"/>
    <w:tmpl w:val="417ED044"/>
    <w:lvl w:ilvl="0">
      <w:start w:val="1"/>
      <w:numFmt w:val="bullet"/>
      <w:lvlText w:val="–"/>
      <w:lvlJc w:val="left"/>
      <w:pPr>
        <w:tabs>
          <w:tab w:val="num" w:pos="576"/>
        </w:tabs>
        <w:ind w:left="576" w:hanging="576"/>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AD7C82"/>
    <w:multiLevelType w:val="hybridMultilevel"/>
    <w:tmpl w:val="A04C18FC"/>
    <w:lvl w:ilvl="0" w:tplc="62A6EAC6">
      <w:start w:val="1"/>
      <w:numFmt w:val="bullet"/>
      <w:lvlText w:val="•"/>
      <w:lvlJc w:val="left"/>
      <w:pPr>
        <w:tabs>
          <w:tab w:val="num" w:pos="360"/>
        </w:tabs>
        <w:ind w:left="360" w:hanging="360"/>
      </w:pPr>
      <w:rPr>
        <w:rFonts w:ascii="EYInterstate" w:hAnsi="EYInterstate" w:hint="default"/>
        <w:color w:val="auto"/>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574555"/>
    <w:multiLevelType w:val="hybridMultilevel"/>
    <w:tmpl w:val="D480F2C0"/>
    <w:lvl w:ilvl="0" w:tplc="F7180066">
      <w:start w:val="1"/>
      <w:numFmt w:val="bulle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8DA30CA"/>
    <w:multiLevelType w:val="multilevel"/>
    <w:tmpl w:val="F79CDE92"/>
    <w:lvl w:ilvl="0">
      <w:start w:val="1"/>
      <w:numFmt w:val="bullet"/>
      <w:lvlText w:val="–"/>
      <w:lvlJc w:val="left"/>
      <w:pPr>
        <w:tabs>
          <w:tab w:val="num" w:pos="288"/>
        </w:tabs>
        <w:ind w:left="288" w:hanging="288"/>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3C76A86"/>
    <w:multiLevelType w:val="hybridMultilevel"/>
    <w:tmpl w:val="1638ACD6"/>
    <w:lvl w:ilvl="0" w:tplc="2D4AEA7C">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470489880">
    <w:abstractNumId w:val="1"/>
  </w:num>
  <w:num w:numId="2" w16cid:durableId="405494514">
    <w:abstractNumId w:val="0"/>
  </w:num>
  <w:num w:numId="3" w16cid:durableId="210311750">
    <w:abstractNumId w:val="6"/>
  </w:num>
  <w:num w:numId="4" w16cid:durableId="443572651">
    <w:abstractNumId w:val="4"/>
  </w:num>
  <w:num w:numId="5" w16cid:durableId="2119055911">
    <w:abstractNumId w:val="3"/>
  </w:num>
  <w:num w:numId="6" w16cid:durableId="1645701446">
    <w:abstractNumId w:val="4"/>
  </w:num>
  <w:num w:numId="7" w16cid:durableId="809248081">
    <w:abstractNumId w:val="1"/>
  </w:num>
  <w:num w:numId="8" w16cid:durableId="439910091">
    <w:abstractNumId w:val="4"/>
  </w:num>
  <w:num w:numId="9" w16cid:durableId="95714628">
    <w:abstractNumId w:val="1"/>
  </w:num>
  <w:num w:numId="10" w16cid:durableId="1220363064">
    <w:abstractNumId w:val="5"/>
  </w:num>
  <w:num w:numId="11" w16cid:durableId="1536652879">
    <w:abstractNumId w:val="1"/>
  </w:num>
  <w:num w:numId="12" w16cid:durableId="1624145495">
    <w:abstractNumId w:val="5"/>
  </w:num>
  <w:num w:numId="13" w16cid:durableId="226889705">
    <w:abstractNumId w:val="1"/>
  </w:num>
  <w:num w:numId="14" w16cid:durableId="991444643">
    <w:abstractNumId w:val="5"/>
  </w:num>
  <w:num w:numId="15" w16cid:durableId="1496460356">
    <w:abstractNumId w:val="1"/>
  </w:num>
  <w:num w:numId="16" w16cid:durableId="1658074308">
    <w:abstractNumId w:val="5"/>
  </w:num>
  <w:num w:numId="17" w16cid:durableId="1177036845">
    <w:abstractNumId w:val="1"/>
  </w:num>
  <w:num w:numId="18" w16cid:durableId="1196622423">
    <w:abstractNumId w:val="5"/>
  </w:num>
  <w:num w:numId="19" w16cid:durableId="983269210">
    <w:abstractNumId w:val="1"/>
  </w:num>
  <w:num w:numId="20" w16cid:durableId="703679695">
    <w:abstractNumId w:val="5"/>
    <w:lvlOverride w:ilvl="0">
      <w:startOverride w:val="1"/>
    </w:lvlOverride>
  </w:num>
  <w:num w:numId="21" w16cid:durableId="1336762428">
    <w:abstractNumId w:val="7"/>
  </w:num>
  <w:num w:numId="22" w16cid:durableId="210661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DE"/>
    <w:rsid w:val="00000067"/>
    <w:rsid w:val="0000173C"/>
    <w:rsid w:val="00002184"/>
    <w:rsid w:val="000065EA"/>
    <w:rsid w:val="00010795"/>
    <w:rsid w:val="00012E3A"/>
    <w:rsid w:val="000131DE"/>
    <w:rsid w:val="00013D43"/>
    <w:rsid w:val="00013DD5"/>
    <w:rsid w:val="000144AA"/>
    <w:rsid w:val="0001548A"/>
    <w:rsid w:val="00016EDE"/>
    <w:rsid w:val="00020CFA"/>
    <w:rsid w:val="00021206"/>
    <w:rsid w:val="00021353"/>
    <w:rsid w:val="00022442"/>
    <w:rsid w:val="00023594"/>
    <w:rsid w:val="00023989"/>
    <w:rsid w:val="00023BFF"/>
    <w:rsid w:val="000241D1"/>
    <w:rsid w:val="000260F3"/>
    <w:rsid w:val="00031296"/>
    <w:rsid w:val="00032B8C"/>
    <w:rsid w:val="0003311F"/>
    <w:rsid w:val="000334A3"/>
    <w:rsid w:val="00034122"/>
    <w:rsid w:val="00034463"/>
    <w:rsid w:val="00037DF7"/>
    <w:rsid w:val="00040974"/>
    <w:rsid w:val="00042886"/>
    <w:rsid w:val="000429DE"/>
    <w:rsid w:val="00042B5D"/>
    <w:rsid w:val="00042E61"/>
    <w:rsid w:val="00043709"/>
    <w:rsid w:val="000479B0"/>
    <w:rsid w:val="000502D6"/>
    <w:rsid w:val="00050B52"/>
    <w:rsid w:val="000513C4"/>
    <w:rsid w:val="00053788"/>
    <w:rsid w:val="0005450F"/>
    <w:rsid w:val="00055ABE"/>
    <w:rsid w:val="000578A8"/>
    <w:rsid w:val="00060C2A"/>
    <w:rsid w:val="000618F6"/>
    <w:rsid w:val="000619B3"/>
    <w:rsid w:val="00061AF7"/>
    <w:rsid w:val="000623A6"/>
    <w:rsid w:val="00062497"/>
    <w:rsid w:val="00062AA4"/>
    <w:rsid w:val="000652A0"/>
    <w:rsid w:val="00067975"/>
    <w:rsid w:val="00067E16"/>
    <w:rsid w:val="000707D8"/>
    <w:rsid w:val="00071CDA"/>
    <w:rsid w:val="000734FD"/>
    <w:rsid w:val="0007414D"/>
    <w:rsid w:val="00075161"/>
    <w:rsid w:val="00075263"/>
    <w:rsid w:val="00075B3F"/>
    <w:rsid w:val="00077534"/>
    <w:rsid w:val="00081455"/>
    <w:rsid w:val="00082185"/>
    <w:rsid w:val="00082C48"/>
    <w:rsid w:val="00083B94"/>
    <w:rsid w:val="0008505F"/>
    <w:rsid w:val="00085CA2"/>
    <w:rsid w:val="00086FE8"/>
    <w:rsid w:val="00087488"/>
    <w:rsid w:val="000907D9"/>
    <w:rsid w:val="00090F00"/>
    <w:rsid w:val="000919BB"/>
    <w:rsid w:val="0009241D"/>
    <w:rsid w:val="0009349A"/>
    <w:rsid w:val="00094D04"/>
    <w:rsid w:val="00095485"/>
    <w:rsid w:val="00095595"/>
    <w:rsid w:val="00096D58"/>
    <w:rsid w:val="00097A84"/>
    <w:rsid w:val="000A1A41"/>
    <w:rsid w:val="000A1BBA"/>
    <w:rsid w:val="000A3550"/>
    <w:rsid w:val="000A54EA"/>
    <w:rsid w:val="000A56D1"/>
    <w:rsid w:val="000B09D9"/>
    <w:rsid w:val="000B3856"/>
    <w:rsid w:val="000B4E27"/>
    <w:rsid w:val="000B5139"/>
    <w:rsid w:val="000B52B8"/>
    <w:rsid w:val="000B70AF"/>
    <w:rsid w:val="000C097C"/>
    <w:rsid w:val="000C1D27"/>
    <w:rsid w:val="000C1EDB"/>
    <w:rsid w:val="000C2495"/>
    <w:rsid w:val="000C3A75"/>
    <w:rsid w:val="000C5D7F"/>
    <w:rsid w:val="000C6589"/>
    <w:rsid w:val="000C69EA"/>
    <w:rsid w:val="000C7D1B"/>
    <w:rsid w:val="000D27AE"/>
    <w:rsid w:val="000D3FB1"/>
    <w:rsid w:val="000D6449"/>
    <w:rsid w:val="000D6CC6"/>
    <w:rsid w:val="000E1550"/>
    <w:rsid w:val="000E1ABF"/>
    <w:rsid w:val="000E204C"/>
    <w:rsid w:val="000E46B8"/>
    <w:rsid w:val="000E524E"/>
    <w:rsid w:val="000E5A82"/>
    <w:rsid w:val="000E6017"/>
    <w:rsid w:val="000E7CBE"/>
    <w:rsid w:val="000E7E0A"/>
    <w:rsid w:val="000F05B6"/>
    <w:rsid w:val="000F195D"/>
    <w:rsid w:val="000F4B09"/>
    <w:rsid w:val="000F56D5"/>
    <w:rsid w:val="000F5D5D"/>
    <w:rsid w:val="000F5DD0"/>
    <w:rsid w:val="000F73C4"/>
    <w:rsid w:val="001001ED"/>
    <w:rsid w:val="00100753"/>
    <w:rsid w:val="001016BF"/>
    <w:rsid w:val="00101A5F"/>
    <w:rsid w:val="001025E1"/>
    <w:rsid w:val="0010332B"/>
    <w:rsid w:val="00104C52"/>
    <w:rsid w:val="00105ADC"/>
    <w:rsid w:val="001060DE"/>
    <w:rsid w:val="00110FD2"/>
    <w:rsid w:val="001150BB"/>
    <w:rsid w:val="001157A2"/>
    <w:rsid w:val="001158BC"/>
    <w:rsid w:val="0011726F"/>
    <w:rsid w:val="00123667"/>
    <w:rsid w:val="00125086"/>
    <w:rsid w:val="00125B4E"/>
    <w:rsid w:val="00126A7D"/>
    <w:rsid w:val="00127654"/>
    <w:rsid w:val="0013136F"/>
    <w:rsid w:val="001344ED"/>
    <w:rsid w:val="00134E1F"/>
    <w:rsid w:val="001363EF"/>
    <w:rsid w:val="00137F85"/>
    <w:rsid w:val="00140880"/>
    <w:rsid w:val="00142B26"/>
    <w:rsid w:val="0014309E"/>
    <w:rsid w:val="0014373B"/>
    <w:rsid w:val="00143B65"/>
    <w:rsid w:val="001461A9"/>
    <w:rsid w:val="001465D7"/>
    <w:rsid w:val="0014755B"/>
    <w:rsid w:val="0014769C"/>
    <w:rsid w:val="00147A16"/>
    <w:rsid w:val="00150066"/>
    <w:rsid w:val="00151130"/>
    <w:rsid w:val="001521C0"/>
    <w:rsid w:val="00153F8E"/>
    <w:rsid w:val="001547E7"/>
    <w:rsid w:val="0015716A"/>
    <w:rsid w:val="0016069C"/>
    <w:rsid w:val="00166EA6"/>
    <w:rsid w:val="001675E2"/>
    <w:rsid w:val="00173C06"/>
    <w:rsid w:val="0017485F"/>
    <w:rsid w:val="00174A0E"/>
    <w:rsid w:val="001772A7"/>
    <w:rsid w:val="001772B8"/>
    <w:rsid w:val="0017789F"/>
    <w:rsid w:val="00183B7B"/>
    <w:rsid w:val="001847C5"/>
    <w:rsid w:val="001849C2"/>
    <w:rsid w:val="0018711D"/>
    <w:rsid w:val="00191570"/>
    <w:rsid w:val="00193C6F"/>
    <w:rsid w:val="00195712"/>
    <w:rsid w:val="00195C92"/>
    <w:rsid w:val="0019652D"/>
    <w:rsid w:val="00196753"/>
    <w:rsid w:val="001968E3"/>
    <w:rsid w:val="00196E73"/>
    <w:rsid w:val="00196EC9"/>
    <w:rsid w:val="001A0702"/>
    <w:rsid w:val="001A0EBA"/>
    <w:rsid w:val="001A3599"/>
    <w:rsid w:val="001A3809"/>
    <w:rsid w:val="001A5264"/>
    <w:rsid w:val="001B0DB7"/>
    <w:rsid w:val="001B176E"/>
    <w:rsid w:val="001B658B"/>
    <w:rsid w:val="001B6DE6"/>
    <w:rsid w:val="001B7DF7"/>
    <w:rsid w:val="001C017C"/>
    <w:rsid w:val="001C0477"/>
    <w:rsid w:val="001C46AF"/>
    <w:rsid w:val="001C6F7A"/>
    <w:rsid w:val="001C7859"/>
    <w:rsid w:val="001C7EAD"/>
    <w:rsid w:val="001D1D2D"/>
    <w:rsid w:val="001D2E0D"/>
    <w:rsid w:val="001D49F6"/>
    <w:rsid w:val="001D4FFD"/>
    <w:rsid w:val="001D607C"/>
    <w:rsid w:val="001D70FD"/>
    <w:rsid w:val="001E23E8"/>
    <w:rsid w:val="001E334C"/>
    <w:rsid w:val="001F124B"/>
    <w:rsid w:val="001F5931"/>
    <w:rsid w:val="001F5D21"/>
    <w:rsid w:val="001F6BB1"/>
    <w:rsid w:val="00203152"/>
    <w:rsid w:val="00204A2A"/>
    <w:rsid w:val="00210A59"/>
    <w:rsid w:val="00216542"/>
    <w:rsid w:val="0021735E"/>
    <w:rsid w:val="00217F42"/>
    <w:rsid w:val="002225EB"/>
    <w:rsid w:val="00223391"/>
    <w:rsid w:val="00224214"/>
    <w:rsid w:val="00224679"/>
    <w:rsid w:val="00226F20"/>
    <w:rsid w:val="00227AEC"/>
    <w:rsid w:val="00227E27"/>
    <w:rsid w:val="00231206"/>
    <w:rsid w:val="002346BA"/>
    <w:rsid w:val="00234863"/>
    <w:rsid w:val="00234AFB"/>
    <w:rsid w:val="00236E10"/>
    <w:rsid w:val="002403E7"/>
    <w:rsid w:val="0024096C"/>
    <w:rsid w:val="0024135E"/>
    <w:rsid w:val="0024448B"/>
    <w:rsid w:val="00251FED"/>
    <w:rsid w:val="00254A4F"/>
    <w:rsid w:val="00254AE6"/>
    <w:rsid w:val="00255643"/>
    <w:rsid w:val="00255F22"/>
    <w:rsid w:val="002561F4"/>
    <w:rsid w:val="00260238"/>
    <w:rsid w:val="0026111E"/>
    <w:rsid w:val="0026305C"/>
    <w:rsid w:val="002636B4"/>
    <w:rsid w:val="002656B4"/>
    <w:rsid w:val="00267827"/>
    <w:rsid w:val="00270805"/>
    <w:rsid w:val="00270CCE"/>
    <w:rsid w:val="00271AA5"/>
    <w:rsid w:val="0027307E"/>
    <w:rsid w:val="0027717C"/>
    <w:rsid w:val="00277F93"/>
    <w:rsid w:val="002837FE"/>
    <w:rsid w:val="00284E5C"/>
    <w:rsid w:val="00285589"/>
    <w:rsid w:val="0028692E"/>
    <w:rsid w:val="002869F3"/>
    <w:rsid w:val="00287AF1"/>
    <w:rsid w:val="00294327"/>
    <w:rsid w:val="0029571D"/>
    <w:rsid w:val="00295E8F"/>
    <w:rsid w:val="00297CE6"/>
    <w:rsid w:val="00297CF1"/>
    <w:rsid w:val="002A1FED"/>
    <w:rsid w:val="002A3063"/>
    <w:rsid w:val="002A3229"/>
    <w:rsid w:val="002A46D7"/>
    <w:rsid w:val="002A4B17"/>
    <w:rsid w:val="002A4EB6"/>
    <w:rsid w:val="002A51A4"/>
    <w:rsid w:val="002A7114"/>
    <w:rsid w:val="002B071C"/>
    <w:rsid w:val="002B2937"/>
    <w:rsid w:val="002B65A9"/>
    <w:rsid w:val="002B715E"/>
    <w:rsid w:val="002B7587"/>
    <w:rsid w:val="002B759C"/>
    <w:rsid w:val="002C0899"/>
    <w:rsid w:val="002C13FF"/>
    <w:rsid w:val="002C1FE5"/>
    <w:rsid w:val="002C3334"/>
    <w:rsid w:val="002C5490"/>
    <w:rsid w:val="002C6E05"/>
    <w:rsid w:val="002C72B1"/>
    <w:rsid w:val="002D0C6D"/>
    <w:rsid w:val="002D295E"/>
    <w:rsid w:val="002D4213"/>
    <w:rsid w:val="002D43FE"/>
    <w:rsid w:val="002D7E42"/>
    <w:rsid w:val="002E044B"/>
    <w:rsid w:val="002E16CB"/>
    <w:rsid w:val="002E180A"/>
    <w:rsid w:val="002E2809"/>
    <w:rsid w:val="002E399C"/>
    <w:rsid w:val="002E425F"/>
    <w:rsid w:val="002F28AB"/>
    <w:rsid w:val="002F3D15"/>
    <w:rsid w:val="002F547D"/>
    <w:rsid w:val="002F6BB6"/>
    <w:rsid w:val="002F7E0C"/>
    <w:rsid w:val="00300EFA"/>
    <w:rsid w:val="003031AB"/>
    <w:rsid w:val="003047EE"/>
    <w:rsid w:val="003047FE"/>
    <w:rsid w:val="00305C5B"/>
    <w:rsid w:val="0030659C"/>
    <w:rsid w:val="00306CED"/>
    <w:rsid w:val="00306E64"/>
    <w:rsid w:val="003071B0"/>
    <w:rsid w:val="00310FAE"/>
    <w:rsid w:val="00311822"/>
    <w:rsid w:val="00314342"/>
    <w:rsid w:val="00316CA4"/>
    <w:rsid w:val="003212B3"/>
    <w:rsid w:val="003255C2"/>
    <w:rsid w:val="0032615A"/>
    <w:rsid w:val="003269BA"/>
    <w:rsid w:val="003273B8"/>
    <w:rsid w:val="00327AF3"/>
    <w:rsid w:val="003307EB"/>
    <w:rsid w:val="00330A04"/>
    <w:rsid w:val="00331054"/>
    <w:rsid w:val="003338C0"/>
    <w:rsid w:val="00335C05"/>
    <w:rsid w:val="00336480"/>
    <w:rsid w:val="003366F4"/>
    <w:rsid w:val="0033748F"/>
    <w:rsid w:val="003401D8"/>
    <w:rsid w:val="0034108E"/>
    <w:rsid w:val="00341EAB"/>
    <w:rsid w:val="0034417E"/>
    <w:rsid w:val="003445B8"/>
    <w:rsid w:val="0034581F"/>
    <w:rsid w:val="00345A8F"/>
    <w:rsid w:val="003467B0"/>
    <w:rsid w:val="003474F8"/>
    <w:rsid w:val="00351AF6"/>
    <w:rsid w:val="003528D8"/>
    <w:rsid w:val="00353559"/>
    <w:rsid w:val="003545AB"/>
    <w:rsid w:val="00355278"/>
    <w:rsid w:val="00356658"/>
    <w:rsid w:val="00360C58"/>
    <w:rsid w:val="00360CE5"/>
    <w:rsid w:val="0036192C"/>
    <w:rsid w:val="00365964"/>
    <w:rsid w:val="00366CD7"/>
    <w:rsid w:val="00370E91"/>
    <w:rsid w:val="00371788"/>
    <w:rsid w:val="003732C7"/>
    <w:rsid w:val="00373D0B"/>
    <w:rsid w:val="00376C84"/>
    <w:rsid w:val="003823AD"/>
    <w:rsid w:val="00382EEF"/>
    <w:rsid w:val="00383438"/>
    <w:rsid w:val="003834BB"/>
    <w:rsid w:val="00383879"/>
    <w:rsid w:val="00387D13"/>
    <w:rsid w:val="00394AA8"/>
    <w:rsid w:val="00394F05"/>
    <w:rsid w:val="003965DA"/>
    <w:rsid w:val="00397D84"/>
    <w:rsid w:val="003A0CED"/>
    <w:rsid w:val="003A2916"/>
    <w:rsid w:val="003B0EDB"/>
    <w:rsid w:val="003B137D"/>
    <w:rsid w:val="003B18D6"/>
    <w:rsid w:val="003B33DC"/>
    <w:rsid w:val="003B60F2"/>
    <w:rsid w:val="003B6507"/>
    <w:rsid w:val="003C1B2D"/>
    <w:rsid w:val="003C2B3F"/>
    <w:rsid w:val="003C3966"/>
    <w:rsid w:val="003C4868"/>
    <w:rsid w:val="003C6447"/>
    <w:rsid w:val="003D0167"/>
    <w:rsid w:val="003D0273"/>
    <w:rsid w:val="003D2C82"/>
    <w:rsid w:val="003D316B"/>
    <w:rsid w:val="003D4780"/>
    <w:rsid w:val="003D56CE"/>
    <w:rsid w:val="003D5C71"/>
    <w:rsid w:val="003D7352"/>
    <w:rsid w:val="003D75B1"/>
    <w:rsid w:val="003D7A4F"/>
    <w:rsid w:val="003E00C2"/>
    <w:rsid w:val="003E1A1C"/>
    <w:rsid w:val="003E1FDE"/>
    <w:rsid w:val="003E2B6E"/>
    <w:rsid w:val="003E5562"/>
    <w:rsid w:val="003E77A8"/>
    <w:rsid w:val="003E7CE1"/>
    <w:rsid w:val="003F4B43"/>
    <w:rsid w:val="004006D8"/>
    <w:rsid w:val="00400DD1"/>
    <w:rsid w:val="0040129A"/>
    <w:rsid w:val="004025AC"/>
    <w:rsid w:val="004053AF"/>
    <w:rsid w:val="00410A29"/>
    <w:rsid w:val="00411035"/>
    <w:rsid w:val="00411375"/>
    <w:rsid w:val="00411464"/>
    <w:rsid w:val="0041320F"/>
    <w:rsid w:val="0041345A"/>
    <w:rsid w:val="00414780"/>
    <w:rsid w:val="00414939"/>
    <w:rsid w:val="00414CD0"/>
    <w:rsid w:val="00415704"/>
    <w:rsid w:val="00416392"/>
    <w:rsid w:val="00416BA5"/>
    <w:rsid w:val="00417F17"/>
    <w:rsid w:val="00417FDB"/>
    <w:rsid w:val="00420AFE"/>
    <w:rsid w:val="00422FFA"/>
    <w:rsid w:val="00423077"/>
    <w:rsid w:val="00425A9C"/>
    <w:rsid w:val="0042608D"/>
    <w:rsid w:val="004306D8"/>
    <w:rsid w:val="004330A1"/>
    <w:rsid w:val="00433B23"/>
    <w:rsid w:val="00434374"/>
    <w:rsid w:val="004345D9"/>
    <w:rsid w:val="004358D2"/>
    <w:rsid w:val="00435B81"/>
    <w:rsid w:val="0043616F"/>
    <w:rsid w:val="00437654"/>
    <w:rsid w:val="004403B9"/>
    <w:rsid w:val="00440871"/>
    <w:rsid w:val="00440E52"/>
    <w:rsid w:val="004419C6"/>
    <w:rsid w:val="0044322B"/>
    <w:rsid w:val="00445379"/>
    <w:rsid w:val="00445AE9"/>
    <w:rsid w:val="00446A74"/>
    <w:rsid w:val="00446E84"/>
    <w:rsid w:val="00447E14"/>
    <w:rsid w:val="00452586"/>
    <w:rsid w:val="00453800"/>
    <w:rsid w:val="00453D28"/>
    <w:rsid w:val="00454F2E"/>
    <w:rsid w:val="00457A2B"/>
    <w:rsid w:val="00457A55"/>
    <w:rsid w:val="00460306"/>
    <w:rsid w:val="00460F70"/>
    <w:rsid w:val="004618CA"/>
    <w:rsid w:val="00463B2A"/>
    <w:rsid w:val="00463CA6"/>
    <w:rsid w:val="00464653"/>
    <w:rsid w:val="00466985"/>
    <w:rsid w:val="00466FDF"/>
    <w:rsid w:val="004717BF"/>
    <w:rsid w:val="004723DF"/>
    <w:rsid w:val="00472F4C"/>
    <w:rsid w:val="00472FB6"/>
    <w:rsid w:val="0047396A"/>
    <w:rsid w:val="00476FC3"/>
    <w:rsid w:val="00480DC3"/>
    <w:rsid w:val="00480E3D"/>
    <w:rsid w:val="00483A09"/>
    <w:rsid w:val="00484EF2"/>
    <w:rsid w:val="004853CC"/>
    <w:rsid w:val="00485617"/>
    <w:rsid w:val="00486A48"/>
    <w:rsid w:val="00486CB0"/>
    <w:rsid w:val="0049276C"/>
    <w:rsid w:val="00493188"/>
    <w:rsid w:val="0049348C"/>
    <w:rsid w:val="00494239"/>
    <w:rsid w:val="00497A8B"/>
    <w:rsid w:val="004A0628"/>
    <w:rsid w:val="004A1B8F"/>
    <w:rsid w:val="004A25D1"/>
    <w:rsid w:val="004A2660"/>
    <w:rsid w:val="004A2B4A"/>
    <w:rsid w:val="004B003F"/>
    <w:rsid w:val="004B1016"/>
    <w:rsid w:val="004B23DB"/>
    <w:rsid w:val="004B4A89"/>
    <w:rsid w:val="004B5D6E"/>
    <w:rsid w:val="004B5F0D"/>
    <w:rsid w:val="004B5F0F"/>
    <w:rsid w:val="004C02B6"/>
    <w:rsid w:val="004C21CC"/>
    <w:rsid w:val="004C4E5A"/>
    <w:rsid w:val="004C6CC3"/>
    <w:rsid w:val="004D0097"/>
    <w:rsid w:val="004D042C"/>
    <w:rsid w:val="004D2356"/>
    <w:rsid w:val="004D285C"/>
    <w:rsid w:val="004D29D1"/>
    <w:rsid w:val="004D2EEB"/>
    <w:rsid w:val="004D2FC4"/>
    <w:rsid w:val="004D65D3"/>
    <w:rsid w:val="004D6979"/>
    <w:rsid w:val="004E6FC6"/>
    <w:rsid w:val="004F3859"/>
    <w:rsid w:val="004F40C4"/>
    <w:rsid w:val="004F410E"/>
    <w:rsid w:val="004F48D3"/>
    <w:rsid w:val="004F4E74"/>
    <w:rsid w:val="005018C4"/>
    <w:rsid w:val="00503E6A"/>
    <w:rsid w:val="00505E3C"/>
    <w:rsid w:val="00510CE6"/>
    <w:rsid w:val="005122D5"/>
    <w:rsid w:val="00512B1C"/>
    <w:rsid w:val="005168EE"/>
    <w:rsid w:val="00516ABE"/>
    <w:rsid w:val="00523C69"/>
    <w:rsid w:val="00523CF6"/>
    <w:rsid w:val="0053086D"/>
    <w:rsid w:val="00530DD0"/>
    <w:rsid w:val="00532320"/>
    <w:rsid w:val="0053482D"/>
    <w:rsid w:val="00535B45"/>
    <w:rsid w:val="00535D25"/>
    <w:rsid w:val="0053739C"/>
    <w:rsid w:val="00541C38"/>
    <w:rsid w:val="00544013"/>
    <w:rsid w:val="00546E01"/>
    <w:rsid w:val="0054748D"/>
    <w:rsid w:val="00547E6F"/>
    <w:rsid w:val="0055021B"/>
    <w:rsid w:val="00550AC9"/>
    <w:rsid w:val="00551813"/>
    <w:rsid w:val="0055218D"/>
    <w:rsid w:val="00552E94"/>
    <w:rsid w:val="0055348B"/>
    <w:rsid w:val="00554F4E"/>
    <w:rsid w:val="0055546A"/>
    <w:rsid w:val="0055711B"/>
    <w:rsid w:val="00557783"/>
    <w:rsid w:val="00561792"/>
    <w:rsid w:val="00564D92"/>
    <w:rsid w:val="00566C23"/>
    <w:rsid w:val="00571B01"/>
    <w:rsid w:val="005725B1"/>
    <w:rsid w:val="00573244"/>
    <w:rsid w:val="00573889"/>
    <w:rsid w:val="00574DFC"/>
    <w:rsid w:val="00574F92"/>
    <w:rsid w:val="00575AE2"/>
    <w:rsid w:val="005766FF"/>
    <w:rsid w:val="00580DC1"/>
    <w:rsid w:val="005817A7"/>
    <w:rsid w:val="00581B79"/>
    <w:rsid w:val="0058258F"/>
    <w:rsid w:val="00583536"/>
    <w:rsid w:val="00584795"/>
    <w:rsid w:val="00585FA1"/>
    <w:rsid w:val="00586212"/>
    <w:rsid w:val="00587CD7"/>
    <w:rsid w:val="005904F6"/>
    <w:rsid w:val="00590B6B"/>
    <w:rsid w:val="0059232B"/>
    <w:rsid w:val="0059256B"/>
    <w:rsid w:val="00592855"/>
    <w:rsid w:val="00594D88"/>
    <w:rsid w:val="00595166"/>
    <w:rsid w:val="0059560C"/>
    <w:rsid w:val="00597463"/>
    <w:rsid w:val="005A328F"/>
    <w:rsid w:val="005A3B13"/>
    <w:rsid w:val="005A403D"/>
    <w:rsid w:val="005A459E"/>
    <w:rsid w:val="005A54D6"/>
    <w:rsid w:val="005B0E2C"/>
    <w:rsid w:val="005B2E5C"/>
    <w:rsid w:val="005B3465"/>
    <w:rsid w:val="005B387D"/>
    <w:rsid w:val="005B512B"/>
    <w:rsid w:val="005B637D"/>
    <w:rsid w:val="005B7747"/>
    <w:rsid w:val="005C1EEB"/>
    <w:rsid w:val="005C40D7"/>
    <w:rsid w:val="005C5D23"/>
    <w:rsid w:val="005C62FD"/>
    <w:rsid w:val="005C6386"/>
    <w:rsid w:val="005C6C0E"/>
    <w:rsid w:val="005D0037"/>
    <w:rsid w:val="005D0DBD"/>
    <w:rsid w:val="005D0F78"/>
    <w:rsid w:val="005D1BBD"/>
    <w:rsid w:val="005D3C2E"/>
    <w:rsid w:val="005D4040"/>
    <w:rsid w:val="005D4984"/>
    <w:rsid w:val="005D5063"/>
    <w:rsid w:val="005D5650"/>
    <w:rsid w:val="005D7B44"/>
    <w:rsid w:val="005E2302"/>
    <w:rsid w:val="005E3E35"/>
    <w:rsid w:val="005E6FEE"/>
    <w:rsid w:val="005E7A81"/>
    <w:rsid w:val="005F230B"/>
    <w:rsid w:val="005F24E9"/>
    <w:rsid w:val="005F2A8B"/>
    <w:rsid w:val="005F2DFD"/>
    <w:rsid w:val="005F5DD4"/>
    <w:rsid w:val="005F75E6"/>
    <w:rsid w:val="005F7915"/>
    <w:rsid w:val="005F7E1F"/>
    <w:rsid w:val="00600D1A"/>
    <w:rsid w:val="006032EC"/>
    <w:rsid w:val="00604319"/>
    <w:rsid w:val="00610696"/>
    <w:rsid w:val="00613E0E"/>
    <w:rsid w:val="0061429B"/>
    <w:rsid w:val="00617D66"/>
    <w:rsid w:val="006200E4"/>
    <w:rsid w:val="00620722"/>
    <w:rsid w:val="00623B0D"/>
    <w:rsid w:val="00624973"/>
    <w:rsid w:val="00625080"/>
    <w:rsid w:val="00626963"/>
    <w:rsid w:val="00630B49"/>
    <w:rsid w:val="006322B5"/>
    <w:rsid w:val="00632A06"/>
    <w:rsid w:val="006333DC"/>
    <w:rsid w:val="00634174"/>
    <w:rsid w:val="006347DD"/>
    <w:rsid w:val="006353AB"/>
    <w:rsid w:val="006354AA"/>
    <w:rsid w:val="00636B48"/>
    <w:rsid w:val="00636F62"/>
    <w:rsid w:val="0063723E"/>
    <w:rsid w:val="00640C4A"/>
    <w:rsid w:val="00640C5C"/>
    <w:rsid w:val="00642D49"/>
    <w:rsid w:val="00644A2D"/>
    <w:rsid w:val="00644CB2"/>
    <w:rsid w:val="00645C65"/>
    <w:rsid w:val="00652B7B"/>
    <w:rsid w:val="006530F0"/>
    <w:rsid w:val="00654D2F"/>
    <w:rsid w:val="00660B99"/>
    <w:rsid w:val="006667A9"/>
    <w:rsid w:val="006678D0"/>
    <w:rsid w:val="00670B5E"/>
    <w:rsid w:val="006723A0"/>
    <w:rsid w:val="0067399A"/>
    <w:rsid w:val="00674B4D"/>
    <w:rsid w:val="00676545"/>
    <w:rsid w:val="00677629"/>
    <w:rsid w:val="00680C0D"/>
    <w:rsid w:val="00680CCE"/>
    <w:rsid w:val="0068140F"/>
    <w:rsid w:val="00681445"/>
    <w:rsid w:val="0068211D"/>
    <w:rsid w:val="0068296A"/>
    <w:rsid w:val="00685669"/>
    <w:rsid w:val="00685E46"/>
    <w:rsid w:val="00687B5E"/>
    <w:rsid w:val="00687EB5"/>
    <w:rsid w:val="00690995"/>
    <w:rsid w:val="00690D38"/>
    <w:rsid w:val="00691049"/>
    <w:rsid w:val="00692333"/>
    <w:rsid w:val="00692913"/>
    <w:rsid w:val="006929EC"/>
    <w:rsid w:val="006935C4"/>
    <w:rsid w:val="0069599A"/>
    <w:rsid w:val="00696D3E"/>
    <w:rsid w:val="006A163A"/>
    <w:rsid w:val="006A3ECC"/>
    <w:rsid w:val="006A5A4A"/>
    <w:rsid w:val="006A615F"/>
    <w:rsid w:val="006B051D"/>
    <w:rsid w:val="006B062D"/>
    <w:rsid w:val="006B20F8"/>
    <w:rsid w:val="006B2E25"/>
    <w:rsid w:val="006B3930"/>
    <w:rsid w:val="006B4D73"/>
    <w:rsid w:val="006B7939"/>
    <w:rsid w:val="006C11A6"/>
    <w:rsid w:val="006C536C"/>
    <w:rsid w:val="006C5F7A"/>
    <w:rsid w:val="006C6AC4"/>
    <w:rsid w:val="006C79A1"/>
    <w:rsid w:val="006D108D"/>
    <w:rsid w:val="006D2012"/>
    <w:rsid w:val="006D238B"/>
    <w:rsid w:val="006D25BA"/>
    <w:rsid w:val="006D429B"/>
    <w:rsid w:val="006D643C"/>
    <w:rsid w:val="006E1F60"/>
    <w:rsid w:val="006E3079"/>
    <w:rsid w:val="006E5DDD"/>
    <w:rsid w:val="006F0298"/>
    <w:rsid w:val="006F14B1"/>
    <w:rsid w:val="006F22FE"/>
    <w:rsid w:val="006F237E"/>
    <w:rsid w:val="006F32C4"/>
    <w:rsid w:val="006F5225"/>
    <w:rsid w:val="006F5E62"/>
    <w:rsid w:val="006F6680"/>
    <w:rsid w:val="006F6C30"/>
    <w:rsid w:val="00700419"/>
    <w:rsid w:val="007014D9"/>
    <w:rsid w:val="00704D1E"/>
    <w:rsid w:val="00705CB3"/>
    <w:rsid w:val="00706A6B"/>
    <w:rsid w:val="00707600"/>
    <w:rsid w:val="00707A5C"/>
    <w:rsid w:val="007109C7"/>
    <w:rsid w:val="00710C81"/>
    <w:rsid w:val="00710C9D"/>
    <w:rsid w:val="0071137C"/>
    <w:rsid w:val="00713293"/>
    <w:rsid w:val="0071362D"/>
    <w:rsid w:val="00713BC8"/>
    <w:rsid w:val="007153B5"/>
    <w:rsid w:val="007172EF"/>
    <w:rsid w:val="00720878"/>
    <w:rsid w:val="00721140"/>
    <w:rsid w:val="00721C53"/>
    <w:rsid w:val="00721F94"/>
    <w:rsid w:val="00723787"/>
    <w:rsid w:val="007243BF"/>
    <w:rsid w:val="00724C8C"/>
    <w:rsid w:val="00726E0C"/>
    <w:rsid w:val="00726E93"/>
    <w:rsid w:val="0072764C"/>
    <w:rsid w:val="00727D99"/>
    <w:rsid w:val="007303D2"/>
    <w:rsid w:val="007304ED"/>
    <w:rsid w:val="00730B41"/>
    <w:rsid w:val="0073139D"/>
    <w:rsid w:val="00733DB1"/>
    <w:rsid w:val="00736C63"/>
    <w:rsid w:val="007413D2"/>
    <w:rsid w:val="0074334F"/>
    <w:rsid w:val="00743EBD"/>
    <w:rsid w:val="00745013"/>
    <w:rsid w:val="00745437"/>
    <w:rsid w:val="00745F85"/>
    <w:rsid w:val="00746181"/>
    <w:rsid w:val="00746CA1"/>
    <w:rsid w:val="00746F50"/>
    <w:rsid w:val="0074799F"/>
    <w:rsid w:val="00751AE2"/>
    <w:rsid w:val="0075485F"/>
    <w:rsid w:val="00756B38"/>
    <w:rsid w:val="00756BAD"/>
    <w:rsid w:val="00760910"/>
    <w:rsid w:val="00761CB0"/>
    <w:rsid w:val="00761CBB"/>
    <w:rsid w:val="00762BCE"/>
    <w:rsid w:val="00763F93"/>
    <w:rsid w:val="00764D5C"/>
    <w:rsid w:val="00765AAF"/>
    <w:rsid w:val="0077042F"/>
    <w:rsid w:val="0077483D"/>
    <w:rsid w:val="00775713"/>
    <w:rsid w:val="00777196"/>
    <w:rsid w:val="007814C1"/>
    <w:rsid w:val="00781EFC"/>
    <w:rsid w:val="00782F8B"/>
    <w:rsid w:val="00786236"/>
    <w:rsid w:val="0078691F"/>
    <w:rsid w:val="00790380"/>
    <w:rsid w:val="00790B7E"/>
    <w:rsid w:val="00792348"/>
    <w:rsid w:val="00792C99"/>
    <w:rsid w:val="00797DDE"/>
    <w:rsid w:val="007A1714"/>
    <w:rsid w:val="007A31A0"/>
    <w:rsid w:val="007A399F"/>
    <w:rsid w:val="007A6CC4"/>
    <w:rsid w:val="007A6EA9"/>
    <w:rsid w:val="007A724C"/>
    <w:rsid w:val="007A745F"/>
    <w:rsid w:val="007B0F88"/>
    <w:rsid w:val="007B2A8E"/>
    <w:rsid w:val="007B2F99"/>
    <w:rsid w:val="007B4504"/>
    <w:rsid w:val="007B5A5F"/>
    <w:rsid w:val="007B76C0"/>
    <w:rsid w:val="007B7C3C"/>
    <w:rsid w:val="007C066A"/>
    <w:rsid w:val="007C09CC"/>
    <w:rsid w:val="007C3CAB"/>
    <w:rsid w:val="007C496E"/>
    <w:rsid w:val="007C5AA4"/>
    <w:rsid w:val="007D13A4"/>
    <w:rsid w:val="007D408F"/>
    <w:rsid w:val="007D55B3"/>
    <w:rsid w:val="007D7DC1"/>
    <w:rsid w:val="007E2EF1"/>
    <w:rsid w:val="007F1815"/>
    <w:rsid w:val="007F1AB2"/>
    <w:rsid w:val="007F214D"/>
    <w:rsid w:val="007F32DF"/>
    <w:rsid w:val="007F3646"/>
    <w:rsid w:val="007F449E"/>
    <w:rsid w:val="00800391"/>
    <w:rsid w:val="00801AE5"/>
    <w:rsid w:val="00802C5F"/>
    <w:rsid w:val="00806F7E"/>
    <w:rsid w:val="008126D1"/>
    <w:rsid w:val="008141F8"/>
    <w:rsid w:val="008176CD"/>
    <w:rsid w:val="0081793B"/>
    <w:rsid w:val="00820A3D"/>
    <w:rsid w:val="008212DA"/>
    <w:rsid w:val="00821F67"/>
    <w:rsid w:val="00821F91"/>
    <w:rsid w:val="008221FB"/>
    <w:rsid w:val="00822987"/>
    <w:rsid w:val="008258CA"/>
    <w:rsid w:val="00825D0D"/>
    <w:rsid w:val="008272E5"/>
    <w:rsid w:val="00831709"/>
    <w:rsid w:val="008324E6"/>
    <w:rsid w:val="008325E9"/>
    <w:rsid w:val="008342F7"/>
    <w:rsid w:val="008370A1"/>
    <w:rsid w:val="00841B52"/>
    <w:rsid w:val="0084335D"/>
    <w:rsid w:val="00843592"/>
    <w:rsid w:val="00843AED"/>
    <w:rsid w:val="008452F3"/>
    <w:rsid w:val="00845693"/>
    <w:rsid w:val="008460FF"/>
    <w:rsid w:val="00846806"/>
    <w:rsid w:val="00850981"/>
    <w:rsid w:val="00852E6A"/>
    <w:rsid w:val="00852F6F"/>
    <w:rsid w:val="00854BC4"/>
    <w:rsid w:val="00854CF2"/>
    <w:rsid w:val="008554D2"/>
    <w:rsid w:val="00856180"/>
    <w:rsid w:val="008576C1"/>
    <w:rsid w:val="00857E86"/>
    <w:rsid w:val="00860E41"/>
    <w:rsid w:val="0086146C"/>
    <w:rsid w:val="00861CDB"/>
    <w:rsid w:val="008630E7"/>
    <w:rsid w:val="0086354C"/>
    <w:rsid w:val="008718CB"/>
    <w:rsid w:val="00872FEA"/>
    <w:rsid w:val="008735AC"/>
    <w:rsid w:val="00873772"/>
    <w:rsid w:val="008738AF"/>
    <w:rsid w:val="00874185"/>
    <w:rsid w:val="00874199"/>
    <w:rsid w:val="008767C7"/>
    <w:rsid w:val="00880633"/>
    <w:rsid w:val="00882C00"/>
    <w:rsid w:val="0088381A"/>
    <w:rsid w:val="00885B6C"/>
    <w:rsid w:val="008931B5"/>
    <w:rsid w:val="0089416F"/>
    <w:rsid w:val="00896C78"/>
    <w:rsid w:val="00896EF8"/>
    <w:rsid w:val="008A1ACA"/>
    <w:rsid w:val="008A26A7"/>
    <w:rsid w:val="008A4A45"/>
    <w:rsid w:val="008A4F4A"/>
    <w:rsid w:val="008A5728"/>
    <w:rsid w:val="008A6E57"/>
    <w:rsid w:val="008B0F7C"/>
    <w:rsid w:val="008B0FB1"/>
    <w:rsid w:val="008B2C26"/>
    <w:rsid w:val="008B55F4"/>
    <w:rsid w:val="008B6E0D"/>
    <w:rsid w:val="008B7F09"/>
    <w:rsid w:val="008B7FB3"/>
    <w:rsid w:val="008C0B0A"/>
    <w:rsid w:val="008C27EE"/>
    <w:rsid w:val="008C5A8E"/>
    <w:rsid w:val="008C5FCB"/>
    <w:rsid w:val="008C788A"/>
    <w:rsid w:val="008C7D81"/>
    <w:rsid w:val="008D052E"/>
    <w:rsid w:val="008D0581"/>
    <w:rsid w:val="008D0EC0"/>
    <w:rsid w:val="008D1497"/>
    <w:rsid w:val="008D189F"/>
    <w:rsid w:val="008D299D"/>
    <w:rsid w:val="008D2A93"/>
    <w:rsid w:val="008D390B"/>
    <w:rsid w:val="008D3FBB"/>
    <w:rsid w:val="008D61DC"/>
    <w:rsid w:val="008D66C0"/>
    <w:rsid w:val="008D6B67"/>
    <w:rsid w:val="008E0EA6"/>
    <w:rsid w:val="008E19AA"/>
    <w:rsid w:val="008E2845"/>
    <w:rsid w:val="008E2E66"/>
    <w:rsid w:val="008E5B17"/>
    <w:rsid w:val="008F1248"/>
    <w:rsid w:val="008F16B2"/>
    <w:rsid w:val="008F326A"/>
    <w:rsid w:val="008F444C"/>
    <w:rsid w:val="008F60EF"/>
    <w:rsid w:val="008F6813"/>
    <w:rsid w:val="008F6B43"/>
    <w:rsid w:val="008F7F9C"/>
    <w:rsid w:val="0090051F"/>
    <w:rsid w:val="00901AC1"/>
    <w:rsid w:val="00901DBA"/>
    <w:rsid w:val="0090329B"/>
    <w:rsid w:val="00910BCC"/>
    <w:rsid w:val="009111EB"/>
    <w:rsid w:val="00911D7E"/>
    <w:rsid w:val="0091272D"/>
    <w:rsid w:val="0091299F"/>
    <w:rsid w:val="009148D0"/>
    <w:rsid w:val="00914D5E"/>
    <w:rsid w:val="00914F6A"/>
    <w:rsid w:val="009178A0"/>
    <w:rsid w:val="00917D43"/>
    <w:rsid w:val="00917EA0"/>
    <w:rsid w:val="00920B04"/>
    <w:rsid w:val="00922799"/>
    <w:rsid w:val="00922E41"/>
    <w:rsid w:val="0092706D"/>
    <w:rsid w:val="009271A1"/>
    <w:rsid w:val="009302F0"/>
    <w:rsid w:val="009309A7"/>
    <w:rsid w:val="00933DF0"/>
    <w:rsid w:val="00935BA1"/>
    <w:rsid w:val="00935E20"/>
    <w:rsid w:val="00936AAF"/>
    <w:rsid w:val="00943137"/>
    <w:rsid w:val="00944E7A"/>
    <w:rsid w:val="009455F8"/>
    <w:rsid w:val="00945B40"/>
    <w:rsid w:val="00946B58"/>
    <w:rsid w:val="00946FE4"/>
    <w:rsid w:val="0095251E"/>
    <w:rsid w:val="009566E1"/>
    <w:rsid w:val="00957A1E"/>
    <w:rsid w:val="00957F09"/>
    <w:rsid w:val="0096054D"/>
    <w:rsid w:val="00961979"/>
    <w:rsid w:val="00961BC1"/>
    <w:rsid w:val="00961CCA"/>
    <w:rsid w:val="0096242F"/>
    <w:rsid w:val="00962E23"/>
    <w:rsid w:val="00965DD2"/>
    <w:rsid w:val="009666AB"/>
    <w:rsid w:val="009668F3"/>
    <w:rsid w:val="00967F90"/>
    <w:rsid w:val="00970A0A"/>
    <w:rsid w:val="009719BD"/>
    <w:rsid w:val="0097244C"/>
    <w:rsid w:val="00972AED"/>
    <w:rsid w:val="00981A02"/>
    <w:rsid w:val="009826B5"/>
    <w:rsid w:val="00984F4B"/>
    <w:rsid w:val="0098557B"/>
    <w:rsid w:val="00985790"/>
    <w:rsid w:val="00985CCE"/>
    <w:rsid w:val="00986998"/>
    <w:rsid w:val="00987286"/>
    <w:rsid w:val="00987A7D"/>
    <w:rsid w:val="0099339A"/>
    <w:rsid w:val="009938E5"/>
    <w:rsid w:val="009941F4"/>
    <w:rsid w:val="009A253D"/>
    <w:rsid w:val="009A339C"/>
    <w:rsid w:val="009A468B"/>
    <w:rsid w:val="009A6291"/>
    <w:rsid w:val="009A7170"/>
    <w:rsid w:val="009A7E27"/>
    <w:rsid w:val="009B10A3"/>
    <w:rsid w:val="009B3F57"/>
    <w:rsid w:val="009B4397"/>
    <w:rsid w:val="009B62FD"/>
    <w:rsid w:val="009B688D"/>
    <w:rsid w:val="009B7D16"/>
    <w:rsid w:val="009B7E98"/>
    <w:rsid w:val="009C001F"/>
    <w:rsid w:val="009C091C"/>
    <w:rsid w:val="009C2638"/>
    <w:rsid w:val="009C2BD6"/>
    <w:rsid w:val="009C2FE4"/>
    <w:rsid w:val="009C37F3"/>
    <w:rsid w:val="009C49EC"/>
    <w:rsid w:val="009D1A36"/>
    <w:rsid w:val="009D5889"/>
    <w:rsid w:val="009D5F72"/>
    <w:rsid w:val="009D7477"/>
    <w:rsid w:val="009E1238"/>
    <w:rsid w:val="009E3B84"/>
    <w:rsid w:val="009E5B46"/>
    <w:rsid w:val="009E72EB"/>
    <w:rsid w:val="009E79F5"/>
    <w:rsid w:val="009F1F2E"/>
    <w:rsid w:val="009F259F"/>
    <w:rsid w:val="009F31EB"/>
    <w:rsid w:val="009F359F"/>
    <w:rsid w:val="009F6912"/>
    <w:rsid w:val="00A006AE"/>
    <w:rsid w:val="00A013AF"/>
    <w:rsid w:val="00A01C9D"/>
    <w:rsid w:val="00A04D87"/>
    <w:rsid w:val="00A061EC"/>
    <w:rsid w:val="00A105DA"/>
    <w:rsid w:val="00A1126D"/>
    <w:rsid w:val="00A14AB2"/>
    <w:rsid w:val="00A159B3"/>
    <w:rsid w:val="00A15E59"/>
    <w:rsid w:val="00A179D8"/>
    <w:rsid w:val="00A20535"/>
    <w:rsid w:val="00A208A6"/>
    <w:rsid w:val="00A210F4"/>
    <w:rsid w:val="00A2677B"/>
    <w:rsid w:val="00A277D1"/>
    <w:rsid w:val="00A316C7"/>
    <w:rsid w:val="00A41F41"/>
    <w:rsid w:val="00A42B08"/>
    <w:rsid w:val="00A430A2"/>
    <w:rsid w:val="00A44259"/>
    <w:rsid w:val="00A44A8D"/>
    <w:rsid w:val="00A4538F"/>
    <w:rsid w:val="00A45F6E"/>
    <w:rsid w:val="00A47D2E"/>
    <w:rsid w:val="00A47D74"/>
    <w:rsid w:val="00A47E5E"/>
    <w:rsid w:val="00A52766"/>
    <w:rsid w:val="00A5276A"/>
    <w:rsid w:val="00A53435"/>
    <w:rsid w:val="00A53BDA"/>
    <w:rsid w:val="00A56B3A"/>
    <w:rsid w:val="00A57065"/>
    <w:rsid w:val="00A619F1"/>
    <w:rsid w:val="00A62D08"/>
    <w:rsid w:val="00A64F38"/>
    <w:rsid w:val="00A7425B"/>
    <w:rsid w:val="00A75A6E"/>
    <w:rsid w:val="00A80BEF"/>
    <w:rsid w:val="00A8169A"/>
    <w:rsid w:val="00A84269"/>
    <w:rsid w:val="00A8614E"/>
    <w:rsid w:val="00A86535"/>
    <w:rsid w:val="00A8666F"/>
    <w:rsid w:val="00A9159C"/>
    <w:rsid w:val="00A92AAA"/>
    <w:rsid w:val="00A9331D"/>
    <w:rsid w:val="00A94B3E"/>
    <w:rsid w:val="00A95586"/>
    <w:rsid w:val="00A956A6"/>
    <w:rsid w:val="00A960C7"/>
    <w:rsid w:val="00A97C6E"/>
    <w:rsid w:val="00AA1773"/>
    <w:rsid w:val="00AA228E"/>
    <w:rsid w:val="00AA2803"/>
    <w:rsid w:val="00AA2B3B"/>
    <w:rsid w:val="00AA2FE8"/>
    <w:rsid w:val="00AA3188"/>
    <w:rsid w:val="00AB0407"/>
    <w:rsid w:val="00AB0B95"/>
    <w:rsid w:val="00AB2984"/>
    <w:rsid w:val="00AC0903"/>
    <w:rsid w:val="00AC498B"/>
    <w:rsid w:val="00AC4B30"/>
    <w:rsid w:val="00AC615C"/>
    <w:rsid w:val="00AC628B"/>
    <w:rsid w:val="00AC6C58"/>
    <w:rsid w:val="00AC7C7B"/>
    <w:rsid w:val="00AD1898"/>
    <w:rsid w:val="00AD42B1"/>
    <w:rsid w:val="00AD4736"/>
    <w:rsid w:val="00AD4C2B"/>
    <w:rsid w:val="00AE03C2"/>
    <w:rsid w:val="00AE22D6"/>
    <w:rsid w:val="00AE28B8"/>
    <w:rsid w:val="00AE362A"/>
    <w:rsid w:val="00AE5771"/>
    <w:rsid w:val="00AE6FA6"/>
    <w:rsid w:val="00AE75DE"/>
    <w:rsid w:val="00AF41F8"/>
    <w:rsid w:val="00AF4F6A"/>
    <w:rsid w:val="00AF6C23"/>
    <w:rsid w:val="00AF7C74"/>
    <w:rsid w:val="00B02162"/>
    <w:rsid w:val="00B027CF"/>
    <w:rsid w:val="00B03070"/>
    <w:rsid w:val="00B033B8"/>
    <w:rsid w:val="00B05B6B"/>
    <w:rsid w:val="00B06BA2"/>
    <w:rsid w:val="00B06C41"/>
    <w:rsid w:val="00B06CA1"/>
    <w:rsid w:val="00B107B0"/>
    <w:rsid w:val="00B10E24"/>
    <w:rsid w:val="00B13BA9"/>
    <w:rsid w:val="00B13C03"/>
    <w:rsid w:val="00B1419C"/>
    <w:rsid w:val="00B15B6E"/>
    <w:rsid w:val="00B15C41"/>
    <w:rsid w:val="00B15F6C"/>
    <w:rsid w:val="00B201E6"/>
    <w:rsid w:val="00B247FD"/>
    <w:rsid w:val="00B26C92"/>
    <w:rsid w:val="00B318B8"/>
    <w:rsid w:val="00B32DC6"/>
    <w:rsid w:val="00B33B74"/>
    <w:rsid w:val="00B33C43"/>
    <w:rsid w:val="00B34B65"/>
    <w:rsid w:val="00B35B7F"/>
    <w:rsid w:val="00B366C2"/>
    <w:rsid w:val="00B37106"/>
    <w:rsid w:val="00B3775A"/>
    <w:rsid w:val="00B37772"/>
    <w:rsid w:val="00B40785"/>
    <w:rsid w:val="00B40C57"/>
    <w:rsid w:val="00B40C97"/>
    <w:rsid w:val="00B41672"/>
    <w:rsid w:val="00B42E4D"/>
    <w:rsid w:val="00B43C4B"/>
    <w:rsid w:val="00B447CA"/>
    <w:rsid w:val="00B46033"/>
    <w:rsid w:val="00B47B9A"/>
    <w:rsid w:val="00B5149B"/>
    <w:rsid w:val="00B5608E"/>
    <w:rsid w:val="00B561C8"/>
    <w:rsid w:val="00B569AA"/>
    <w:rsid w:val="00B57ADE"/>
    <w:rsid w:val="00B6035B"/>
    <w:rsid w:val="00B61393"/>
    <w:rsid w:val="00B63EDE"/>
    <w:rsid w:val="00B64412"/>
    <w:rsid w:val="00B65425"/>
    <w:rsid w:val="00B6585C"/>
    <w:rsid w:val="00B65ECF"/>
    <w:rsid w:val="00B67CAB"/>
    <w:rsid w:val="00B7066F"/>
    <w:rsid w:val="00B72435"/>
    <w:rsid w:val="00B73DD8"/>
    <w:rsid w:val="00B7460E"/>
    <w:rsid w:val="00B76258"/>
    <w:rsid w:val="00B83355"/>
    <w:rsid w:val="00B862EF"/>
    <w:rsid w:val="00B864FB"/>
    <w:rsid w:val="00B87878"/>
    <w:rsid w:val="00B91856"/>
    <w:rsid w:val="00B922B5"/>
    <w:rsid w:val="00B93834"/>
    <w:rsid w:val="00B93DCF"/>
    <w:rsid w:val="00B943B6"/>
    <w:rsid w:val="00B94406"/>
    <w:rsid w:val="00BA1D1B"/>
    <w:rsid w:val="00BA3159"/>
    <w:rsid w:val="00BA3494"/>
    <w:rsid w:val="00BA5543"/>
    <w:rsid w:val="00BA57E3"/>
    <w:rsid w:val="00BA6433"/>
    <w:rsid w:val="00BA692A"/>
    <w:rsid w:val="00BA6D58"/>
    <w:rsid w:val="00BB0947"/>
    <w:rsid w:val="00BB3401"/>
    <w:rsid w:val="00BB493E"/>
    <w:rsid w:val="00BB5026"/>
    <w:rsid w:val="00BB5465"/>
    <w:rsid w:val="00BB5C2C"/>
    <w:rsid w:val="00BB5C8D"/>
    <w:rsid w:val="00BB5DAB"/>
    <w:rsid w:val="00BB70F5"/>
    <w:rsid w:val="00BC06F4"/>
    <w:rsid w:val="00BC2A96"/>
    <w:rsid w:val="00BC2D57"/>
    <w:rsid w:val="00BC3508"/>
    <w:rsid w:val="00BC5261"/>
    <w:rsid w:val="00BC55F5"/>
    <w:rsid w:val="00BD440C"/>
    <w:rsid w:val="00BD72E0"/>
    <w:rsid w:val="00BD7752"/>
    <w:rsid w:val="00BE1C0C"/>
    <w:rsid w:val="00BE48D1"/>
    <w:rsid w:val="00BE5D0A"/>
    <w:rsid w:val="00BE6202"/>
    <w:rsid w:val="00BE79E1"/>
    <w:rsid w:val="00BF1C19"/>
    <w:rsid w:val="00BF1D21"/>
    <w:rsid w:val="00BF35E4"/>
    <w:rsid w:val="00BF6CC2"/>
    <w:rsid w:val="00BF6FE7"/>
    <w:rsid w:val="00C01543"/>
    <w:rsid w:val="00C067E9"/>
    <w:rsid w:val="00C07ED5"/>
    <w:rsid w:val="00C10347"/>
    <w:rsid w:val="00C115CC"/>
    <w:rsid w:val="00C127B2"/>
    <w:rsid w:val="00C129FB"/>
    <w:rsid w:val="00C135B5"/>
    <w:rsid w:val="00C15EF6"/>
    <w:rsid w:val="00C169D5"/>
    <w:rsid w:val="00C1740A"/>
    <w:rsid w:val="00C1770B"/>
    <w:rsid w:val="00C20805"/>
    <w:rsid w:val="00C211B3"/>
    <w:rsid w:val="00C236B0"/>
    <w:rsid w:val="00C2406A"/>
    <w:rsid w:val="00C24ABB"/>
    <w:rsid w:val="00C25AE8"/>
    <w:rsid w:val="00C25F7D"/>
    <w:rsid w:val="00C265CE"/>
    <w:rsid w:val="00C272AE"/>
    <w:rsid w:val="00C273F3"/>
    <w:rsid w:val="00C27BB0"/>
    <w:rsid w:val="00C31A3D"/>
    <w:rsid w:val="00C34198"/>
    <w:rsid w:val="00C34633"/>
    <w:rsid w:val="00C34E91"/>
    <w:rsid w:val="00C37A6E"/>
    <w:rsid w:val="00C37F0F"/>
    <w:rsid w:val="00C40D6A"/>
    <w:rsid w:val="00C41282"/>
    <w:rsid w:val="00C43451"/>
    <w:rsid w:val="00C43B58"/>
    <w:rsid w:val="00C43C21"/>
    <w:rsid w:val="00C441DB"/>
    <w:rsid w:val="00C46F31"/>
    <w:rsid w:val="00C46FC5"/>
    <w:rsid w:val="00C5054A"/>
    <w:rsid w:val="00C5062A"/>
    <w:rsid w:val="00C50EF2"/>
    <w:rsid w:val="00C52D45"/>
    <w:rsid w:val="00C5617A"/>
    <w:rsid w:val="00C56F5C"/>
    <w:rsid w:val="00C578BF"/>
    <w:rsid w:val="00C610FA"/>
    <w:rsid w:val="00C63A76"/>
    <w:rsid w:val="00C649EF"/>
    <w:rsid w:val="00C66AE1"/>
    <w:rsid w:val="00C674B2"/>
    <w:rsid w:val="00C67D69"/>
    <w:rsid w:val="00C71039"/>
    <w:rsid w:val="00C74FDB"/>
    <w:rsid w:val="00C75111"/>
    <w:rsid w:val="00C76144"/>
    <w:rsid w:val="00C77FFA"/>
    <w:rsid w:val="00C82D75"/>
    <w:rsid w:val="00C862F7"/>
    <w:rsid w:val="00C901F8"/>
    <w:rsid w:val="00C90675"/>
    <w:rsid w:val="00C913CF"/>
    <w:rsid w:val="00C91842"/>
    <w:rsid w:val="00C92628"/>
    <w:rsid w:val="00C9679C"/>
    <w:rsid w:val="00CA2429"/>
    <w:rsid w:val="00CA2467"/>
    <w:rsid w:val="00CA4BBB"/>
    <w:rsid w:val="00CA558E"/>
    <w:rsid w:val="00CA5830"/>
    <w:rsid w:val="00CA711B"/>
    <w:rsid w:val="00CA75AC"/>
    <w:rsid w:val="00CA7E58"/>
    <w:rsid w:val="00CB0B96"/>
    <w:rsid w:val="00CB2380"/>
    <w:rsid w:val="00CB2D71"/>
    <w:rsid w:val="00CB458E"/>
    <w:rsid w:val="00CB5B82"/>
    <w:rsid w:val="00CB6AD1"/>
    <w:rsid w:val="00CC3119"/>
    <w:rsid w:val="00CC3A38"/>
    <w:rsid w:val="00CC4485"/>
    <w:rsid w:val="00CC58C5"/>
    <w:rsid w:val="00CC6578"/>
    <w:rsid w:val="00CC6660"/>
    <w:rsid w:val="00CC7B1A"/>
    <w:rsid w:val="00CD093B"/>
    <w:rsid w:val="00CD2BE3"/>
    <w:rsid w:val="00CD2C60"/>
    <w:rsid w:val="00CD2FC0"/>
    <w:rsid w:val="00CD33ED"/>
    <w:rsid w:val="00CD452E"/>
    <w:rsid w:val="00CE5D69"/>
    <w:rsid w:val="00CE762B"/>
    <w:rsid w:val="00CF1464"/>
    <w:rsid w:val="00CF18D2"/>
    <w:rsid w:val="00CF1B0C"/>
    <w:rsid w:val="00CF3F58"/>
    <w:rsid w:val="00CF4817"/>
    <w:rsid w:val="00CF4D9A"/>
    <w:rsid w:val="00CF60E9"/>
    <w:rsid w:val="00CF6159"/>
    <w:rsid w:val="00CF6AC4"/>
    <w:rsid w:val="00CF7591"/>
    <w:rsid w:val="00D01522"/>
    <w:rsid w:val="00D036D9"/>
    <w:rsid w:val="00D05140"/>
    <w:rsid w:val="00D0530A"/>
    <w:rsid w:val="00D07953"/>
    <w:rsid w:val="00D07B1C"/>
    <w:rsid w:val="00D11DA6"/>
    <w:rsid w:val="00D15C4C"/>
    <w:rsid w:val="00D15D89"/>
    <w:rsid w:val="00D16C72"/>
    <w:rsid w:val="00D16FD3"/>
    <w:rsid w:val="00D2013D"/>
    <w:rsid w:val="00D24C53"/>
    <w:rsid w:val="00D2697A"/>
    <w:rsid w:val="00D35B06"/>
    <w:rsid w:val="00D3666D"/>
    <w:rsid w:val="00D37470"/>
    <w:rsid w:val="00D37F2D"/>
    <w:rsid w:val="00D4348C"/>
    <w:rsid w:val="00D44456"/>
    <w:rsid w:val="00D508B3"/>
    <w:rsid w:val="00D50A07"/>
    <w:rsid w:val="00D51DEC"/>
    <w:rsid w:val="00D5359A"/>
    <w:rsid w:val="00D545D9"/>
    <w:rsid w:val="00D54BC3"/>
    <w:rsid w:val="00D568C4"/>
    <w:rsid w:val="00D56F76"/>
    <w:rsid w:val="00D5794E"/>
    <w:rsid w:val="00D60467"/>
    <w:rsid w:val="00D66D8C"/>
    <w:rsid w:val="00D72DCE"/>
    <w:rsid w:val="00D72F2E"/>
    <w:rsid w:val="00D735FB"/>
    <w:rsid w:val="00D74CCD"/>
    <w:rsid w:val="00D75C34"/>
    <w:rsid w:val="00D8024D"/>
    <w:rsid w:val="00D81698"/>
    <w:rsid w:val="00D8297A"/>
    <w:rsid w:val="00D85F72"/>
    <w:rsid w:val="00D87914"/>
    <w:rsid w:val="00D913B0"/>
    <w:rsid w:val="00D92AD9"/>
    <w:rsid w:val="00D9318B"/>
    <w:rsid w:val="00D95F2C"/>
    <w:rsid w:val="00DA1C2D"/>
    <w:rsid w:val="00DA2179"/>
    <w:rsid w:val="00DA30D5"/>
    <w:rsid w:val="00DB0E2B"/>
    <w:rsid w:val="00DB162F"/>
    <w:rsid w:val="00DB34D3"/>
    <w:rsid w:val="00DB3C46"/>
    <w:rsid w:val="00DB3CA3"/>
    <w:rsid w:val="00DB4BB7"/>
    <w:rsid w:val="00DB5A4D"/>
    <w:rsid w:val="00DB621E"/>
    <w:rsid w:val="00DC0F57"/>
    <w:rsid w:val="00DC1013"/>
    <w:rsid w:val="00DC3CA0"/>
    <w:rsid w:val="00DD01CD"/>
    <w:rsid w:val="00DD0A3D"/>
    <w:rsid w:val="00DD0B5C"/>
    <w:rsid w:val="00DD0DDB"/>
    <w:rsid w:val="00DD196F"/>
    <w:rsid w:val="00DD2D5F"/>
    <w:rsid w:val="00DD402A"/>
    <w:rsid w:val="00DD46C0"/>
    <w:rsid w:val="00DD6AFD"/>
    <w:rsid w:val="00DD6E39"/>
    <w:rsid w:val="00DE0FEA"/>
    <w:rsid w:val="00DE21E4"/>
    <w:rsid w:val="00DE29FE"/>
    <w:rsid w:val="00DE3506"/>
    <w:rsid w:val="00DE3D77"/>
    <w:rsid w:val="00DE58C1"/>
    <w:rsid w:val="00DF1D4F"/>
    <w:rsid w:val="00DF453C"/>
    <w:rsid w:val="00DF4669"/>
    <w:rsid w:val="00DF4DD3"/>
    <w:rsid w:val="00DF5D0A"/>
    <w:rsid w:val="00DF60E3"/>
    <w:rsid w:val="00DF6AB5"/>
    <w:rsid w:val="00E00248"/>
    <w:rsid w:val="00E012D0"/>
    <w:rsid w:val="00E01F36"/>
    <w:rsid w:val="00E0657C"/>
    <w:rsid w:val="00E06612"/>
    <w:rsid w:val="00E072E2"/>
    <w:rsid w:val="00E12E26"/>
    <w:rsid w:val="00E1413F"/>
    <w:rsid w:val="00E1455A"/>
    <w:rsid w:val="00E147F4"/>
    <w:rsid w:val="00E1507B"/>
    <w:rsid w:val="00E16EF0"/>
    <w:rsid w:val="00E16F6F"/>
    <w:rsid w:val="00E16FFF"/>
    <w:rsid w:val="00E22322"/>
    <w:rsid w:val="00E2281E"/>
    <w:rsid w:val="00E22F2B"/>
    <w:rsid w:val="00E24F07"/>
    <w:rsid w:val="00E25765"/>
    <w:rsid w:val="00E27A9F"/>
    <w:rsid w:val="00E3068C"/>
    <w:rsid w:val="00E306B8"/>
    <w:rsid w:val="00E30BD9"/>
    <w:rsid w:val="00E3198B"/>
    <w:rsid w:val="00E340AE"/>
    <w:rsid w:val="00E35050"/>
    <w:rsid w:val="00E37BD4"/>
    <w:rsid w:val="00E37D6A"/>
    <w:rsid w:val="00E41185"/>
    <w:rsid w:val="00E423C8"/>
    <w:rsid w:val="00E43F7A"/>
    <w:rsid w:val="00E45878"/>
    <w:rsid w:val="00E474F2"/>
    <w:rsid w:val="00E50BD7"/>
    <w:rsid w:val="00E57523"/>
    <w:rsid w:val="00E620F6"/>
    <w:rsid w:val="00E63C40"/>
    <w:rsid w:val="00E65E11"/>
    <w:rsid w:val="00E66E44"/>
    <w:rsid w:val="00E6761A"/>
    <w:rsid w:val="00E67F34"/>
    <w:rsid w:val="00E71A71"/>
    <w:rsid w:val="00E7299B"/>
    <w:rsid w:val="00E7363B"/>
    <w:rsid w:val="00E74651"/>
    <w:rsid w:val="00E748D9"/>
    <w:rsid w:val="00E7611A"/>
    <w:rsid w:val="00E77447"/>
    <w:rsid w:val="00E80D88"/>
    <w:rsid w:val="00E81528"/>
    <w:rsid w:val="00E82399"/>
    <w:rsid w:val="00E8336E"/>
    <w:rsid w:val="00E843A0"/>
    <w:rsid w:val="00E86DBA"/>
    <w:rsid w:val="00E87595"/>
    <w:rsid w:val="00E87794"/>
    <w:rsid w:val="00E91567"/>
    <w:rsid w:val="00E91C86"/>
    <w:rsid w:val="00E93FF5"/>
    <w:rsid w:val="00E964D1"/>
    <w:rsid w:val="00EA0036"/>
    <w:rsid w:val="00EA49D9"/>
    <w:rsid w:val="00EA4BE6"/>
    <w:rsid w:val="00EA58E3"/>
    <w:rsid w:val="00EB0EA4"/>
    <w:rsid w:val="00EB156E"/>
    <w:rsid w:val="00EB33F1"/>
    <w:rsid w:val="00EB37D7"/>
    <w:rsid w:val="00EB64D4"/>
    <w:rsid w:val="00EC141F"/>
    <w:rsid w:val="00EC143C"/>
    <w:rsid w:val="00EC2AC8"/>
    <w:rsid w:val="00EC3793"/>
    <w:rsid w:val="00EC54CD"/>
    <w:rsid w:val="00EC6685"/>
    <w:rsid w:val="00ED0700"/>
    <w:rsid w:val="00ED27BD"/>
    <w:rsid w:val="00ED3DFE"/>
    <w:rsid w:val="00ED4FB3"/>
    <w:rsid w:val="00ED5F5F"/>
    <w:rsid w:val="00ED5F86"/>
    <w:rsid w:val="00EE039D"/>
    <w:rsid w:val="00EE0CB9"/>
    <w:rsid w:val="00EE28E5"/>
    <w:rsid w:val="00EF06DD"/>
    <w:rsid w:val="00EF2283"/>
    <w:rsid w:val="00F02435"/>
    <w:rsid w:val="00F02B21"/>
    <w:rsid w:val="00F03966"/>
    <w:rsid w:val="00F03F58"/>
    <w:rsid w:val="00F10931"/>
    <w:rsid w:val="00F10A0D"/>
    <w:rsid w:val="00F10AEE"/>
    <w:rsid w:val="00F11A93"/>
    <w:rsid w:val="00F12A25"/>
    <w:rsid w:val="00F14771"/>
    <w:rsid w:val="00F1725B"/>
    <w:rsid w:val="00F23B1A"/>
    <w:rsid w:val="00F24EC0"/>
    <w:rsid w:val="00F26037"/>
    <w:rsid w:val="00F26F2A"/>
    <w:rsid w:val="00F27094"/>
    <w:rsid w:val="00F3067A"/>
    <w:rsid w:val="00F3157B"/>
    <w:rsid w:val="00F316C6"/>
    <w:rsid w:val="00F31B6D"/>
    <w:rsid w:val="00F3268F"/>
    <w:rsid w:val="00F33080"/>
    <w:rsid w:val="00F33669"/>
    <w:rsid w:val="00F351C2"/>
    <w:rsid w:val="00F3584A"/>
    <w:rsid w:val="00F3695F"/>
    <w:rsid w:val="00F42B11"/>
    <w:rsid w:val="00F43152"/>
    <w:rsid w:val="00F439A6"/>
    <w:rsid w:val="00F44F79"/>
    <w:rsid w:val="00F47010"/>
    <w:rsid w:val="00F51D63"/>
    <w:rsid w:val="00F538D2"/>
    <w:rsid w:val="00F54845"/>
    <w:rsid w:val="00F54ED5"/>
    <w:rsid w:val="00F56C40"/>
    <w:rsid w:val="00F61669"/>
    <w:rsid w:val="00F62AC7"/>
    <w:rsid w:val="00F630C1"/>
    <w:rsid w:val="00F641FA"/>
    <w:rsid w:val="00F653AF"/>
    <w:rsid w:val="00F659CD"/>
    <w:rsid w:val="00F65F38"/>
    <w:rsid w:val="00F705C0"/>
    <w:rsid w:val="00F707F1"/>
    <w:rsid w:val="00F711B2"/>
    <w:rsid w:val="00F71530"/>
    <w:rsid w:val="00F7252F"/>
    <w:rsid w:val="00F731BD"/>
    <w:rsid w:val="00F735F7"/>
    <w:rsid w:val="00F745FE"/>
    <w:rsid w:val="00F74FC3"/>
    <w:rsid w:val="00F7688F"/>
    <w:rsid w:val="00F77B1F"/>
    <w:rsid w:val="00F846DD"/>
    <w:rsid w:val="00F84EFA"/>
    <w:rsid w:val="00F91934"/>
    <w:rsid w:val="00F91A8C"/>
    <w:rsid w:val="00F91CDC"/>
    <w:rsid w:val="00F92663"/>
    <w:rsid w:val="00F929C4"/>
    <w:rsid w:val="00F930CA"/>
    <w:rsid w:val="00F932C1"/>
    <w:rsid w:val="00F962DA"/>
    <w:rsid w:val="00FA0A9D"/>
    <w:rsid w:val="00FA0DB0"/>
    <w:rsid w:val="00FA161C"/>
    <w:rsid w:val="00FA3D32"/>
    <w:rsid w:val="00FA3EB0"/>
    <w:rsid w:val="00FA3ECA"/>
    <w:rsid w:val="00FA44E5"/>
    <w:rsid w:val="00FA4F9A"/>
    <w:rsid w:val="00FA5278"/>
    <w:rsid w:val="00FB0298"/>
    <w:rsid w:val="00FB1C0D"/>
    <w:rsid w:val="00FB2344"/>
    <w:rsid w:val="00FB490D"/>
    <w:rsid w:val="00FB74BD"/>
    <w:rsid w:val="00FC00C6"/>
    <w:rsid w:val="00FC29AA"/>
    <w:rsid w:val="00FC2C88"/>
    <w:rsid w:val="00FC37C0"/>
    <w:rsid w:val="00FC39A5"/>
    <w:rsid w:val="00FC3A94"/>
    <w:rsid w:val="00FC4ADA"/>
    <w:rsid w:val="00FD0322"/>
    <w:rsid w:val="00FD0C6D"/>
    <w:rsid w:val="00FD1957"/>
    <w:rsid w:val="00FD4F89"/>
    <w:rsid w:val="00FE084C"/>
    <w:rsid w:val="00FE0F69"/>
    <w:rsid w:val="00FE4546"/>
    <w:rsid w:val="00FE49D6"/>
    <w:rsid w:val="00FE4AFC"/>
    <w:rsid w:val="00FE76C4"/>
    <w:rsid w:val="00FF2B36"/>
    <w:rsid w:val="00FF3084"/>
    <w:rsid w:val="00FF3289"/>
    <w:rsid w:val="00FF4025"/>
    <w:rsid w:val="00FF465A"/>
    <w:rsid w:val="00FF573D"/>
    <w:rsid w:val="00FF710F"/>
    <w:rsid w:val="00FF73D8"/>
    <w:rsid w:val="00FF7B49"/>
    <w:rsid w:val="00FF7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8183DB"/>
  <w15:docId w15:val="{144ACBAF-7BEB-463D-A7D2-FA2DB9C1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70F5"/>
    <w:rPr>
      <w:rFonts w:ascii="EYInterstate" w:eastAsia="Times New Roman" w:hAnsi="EYInterstate"/>
      <w:szCs w:val="24"/>
    </w:rPr>
  </w:style>
  <w:style w:type="paragraph" w:styleId="Heading1">
    <w:name w:val="heading 1"/>
    <w:basedOn w:val="Normal"/>
    <w:next w:val="Normal"/>
    <w:qFormat/>
    <w:rsid w:val="003E7CE1"/>
    <w:pPr>
      <w:keepNext/>
      <w:spacing w:before="240" w:after="60"/>
      <w:outlineLvl w:val="0"/>
    </w:pPr>
    <w:rPr>
      <w:rFonts w:cs="Arial"/>
      <w:b/>
      <w:bCs/>
      <w:kern w:val="32"/>
      <w:sz w:val="32"/>
      <w:szCs w:val="32"/>
    </w:rPr>
  </w:style>
  <w:style w:type="paragraph" w:styleId="Heading2">
    <w:name w:val="heading 2"/>
    <w:basedOn w:val="Normal"/>
    <w:next w:val="Normal"/>
    <w:qFormat/>
    <w:rsid w:val="003E7CE1"/>
    <w:pPr>
      <w:keepNext/>
      <w:spacing w:before="240" w:after="60"/>
      <w:outlineLvl w:val="1"/>
    </w:pPr>
    <w:rPr>
      <w:rFonts w:cs="Arial"/>
      <w:b/>
      <w:bCs/>
      <w:i/>
      <w:iCs/>
      <w:sz w:val="28"/>
      <w:szCs w:val="28"/>
    </w:rPr>
  </w:style>
  <w:style w:type="paragraph" w:styleId="Heading3">
    <w:name w:val="heading 3"/>
    <w:basedOn w:val="Normal"/>
    <w:next w:val="Normal"/>
    <w:qFormat/>
    <w:rsid w:val="003E7CE1"/>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E7CE1"/>
    <w:pPr>
      <w:tabs>
        <w:tab w:val="center" w:pos="4320"/>
        <w:tab w:val="right" w:pos="8640"/>
      </w:tabs>
    </w:pPr>
  </w:style>
  <w:style w:type="paragraph" w:styleId="Footer">
    <w:name w:val="footer"/>
    <w:basedOn w:val="Normal"/>
    <w:rsid w:val="003E7CE1"/>
    <w:pPr>
      <w:tabs>
        <w:tab w:val="center" w:pos="4320"/>
        <w:tab w:val="right" w:pos="8640"/>
      </w:tabs>
    </w:pPr>
  </w:style>
  <w:style w:type="table" w:styleId="TableGrid">
    <w:name w:val="Table Grid"/>
    <w:basedOn w:val="TableNormal"/>
    <w:rsid w:val="00C66AE1"/>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3E7CE1"/>
    <w:pPr>
      <w:suppressAutoHyphens/>
    </w:pPr>
    <w:rPr>
      <w:rFonts w:ascii="Arial" w:hAnsi="Arial"/>
      <w:kern w:val="12"/>
      <w:szCs w:val="24"/>
    </w:rPr>
  </w:style>
  <w:style w:type="character" w:styleId="Emphasis">
    <w:name w:val="Emphasis"/>
    <w:basedOn w:val="DefaultParagraphFont"/>
    <w:qFormat/>
    <w:rsid w:val="00F932C1"/>
    <w:rPr>
      <w:i/>
      <w:iCs/>
    </w:rPr>
  </w:style>
  <w:style w:type="paragraph" w:customStyle="1" w:styleId="EYBoldsubjectheading">
    <w:name w:val="EY Bold subject heading"/>
    <w:basedOn w:val="EYNormal"/>
    <w:rsid w:val="003E7CE1"/>
    <w:pPr>
      <w:spacing w:line="260" w:lineRule="atLeast"/>
    </w:pPr>
    <w:rPr>
      <w:b/>
      <w:sz w:val="26"/>
    </w:rPr>
  </w:style>
  <w:style w:type="paragraph" w:customStyle="1" w:styleId="EYClosure">
    <w:name w:val="EY Closure"/>
    <w:basedOn w:val="EYBodytextnoparaspace"/>
    <w:next w:val="EYBodytextnoparaspace"/>
    <w:rsid w:val="00C66AE1"/>
    <w:pPr>
      <w:spacing w:after="1040"/>
    </w:pPr>
  </w:style>
  <w:style w:type="paragraph" w:customStyle="1" w:styleId="EYAttachment">
    <w:name w:val="EY Attachment"/>
    <w:basedOn w:val="EYBodytextnoparaspace"/>
    <w:next w:val="EYBodytextnoparaspace"/>
    <w:rsid w:val="00C66AE1"/>
    <w:pPr>
      <w:spacing w:before="260"/>
    </w:pPr>
  </w:style>
  <w:style w:type="paragraph" w:customStyle="1" w:styleId="EYContinuationheader">
    <w:name w:val="EY Continuation header"/>
    <w:basedOn w:val="EYBodytextnoparaspace"/>
    <w:rsid w:val="00573889"/>
    <w:pPr>
      <w:tabs>
        <w:tab w:val="clear" w:pos="907"/>
        <w:tab w:val="left" w:pos="2495"/>
      </w:tabs>
      <w:jc w:val="right"/>
    </w:pPr>
  </w:style>
  <w:style w:type="paragraph" w:customStyle="1" w:styleId="EYBusinessaddress">
    <w:name w:val="EY Business address"/>
    <w:basedOn w:val="Normal"/>
    <w:rsid w:val="0005450F"/>
    <w:pPr>
      <w:suppressAutoHyphens/>
      <w:spacing w:line="170" w:lineRule="exact"/>
    </w:pPr>
    <w:rPr>
      <w:color w:val="808080"/>
      <w:kern w:val="12"/>
      <w:sz w:val="15"/>
    </w:rPr>
  </w:style>
  <w:style w:type="paragraph" w:customStyle="1" w:styleId="EYBusinessaddressbold">
    <w:name w:val="EY Business address (bold)"/>
    <w:basedOn w:val="EYBusinessaddress"/>
    <w:next w:val="EYBusinessaddress"/>
    <w:rsid w:val="003E7CE1"/>
    <w:rPr>
      <w:b/>
    </w:rPr>
  </w:style>
  <w:style w:type="paragraph" w:customStyle="1" w:styleId="EYFooterinfo">
    <w:name w:val="EY Footer info"/>
    <w:basedOn w:val="EYNormal"/>
    <w:rsid w:val="0005450F"/>
    <w:pPr>
      <w:spacing w:line="130" w:lineRule="exact"/>
    </w:pPr>
    <w:rPr>
      <w:color w:val="808080"/>
      <w:sz w:val="11"/>
    </w:rPr>
  </w:style>
  <w:style w:type="paragraph" w:customStyle="1" w:styleId="EYBodytextwithparaspace">
    <w:name w:val="EY Body text (with para space)"/>
    <w:basedOn w:val="EYBodytextnoparaspace"/>
    <w:link w:val="EYBodytextwithparaspaceChar"/>
    <w:rsid w:val="003E7CE1"/>
    <w:pPr>
      <w:spacing w:after="260"/>
    </w:pPr>
  </w:style>
  <w:style w:type="character" w:customStyle="1" w:styleId="EYNormalChar">
    <w:name w:val="EY Normal Char"/>
    <w:basedOn w:val="DefaultParagraphFont"/>
    <w:link w:val="EYNormal"/>
    <w:rsid w:val="003E7CE1"/>
    <w:rPr>
      <w:rFonts w:ascii="Arial" w:hAnsi="Arial"/>
      <w:kern w:val="12"/>
      <w:szCs w:val="24"/>
    </w:rPr>
  </w:style>
  <w:style w:type="character" w:customStyle="1" w:styleId="EYBodytextwithparaspaceChar">
    <w:name w:val="EY Body text (with para space) Char"/>
    <w:basedOn w:val="DefaultParagraphFont"/>
    <w:link w:val="EYBodytextwithparaspace"/>
    <w:rsid w:val="003E7CE1"/>
    <w:rPr>
      <w:rFonts w:ascii="Arial" w:hAnsi="Arial"/>
      <w:kern w:val="12"/>
      <w:szCs w:val="24"/>
    </w:rPr>
  </w:style>
  <w:style w:type="paragraph" w:customStyle="1" w:styleId="EYDate">
    <w:name w:val="EY Date"/>
    <w:basedOn w:val="EYBodytextnoparaspace"/>
    <w:link w:val="EYDateChar"/>
    <w:rsid w:val="00C66AE1"/>
  </w:style>
  <w:style w:type="paragraph" w:customStyle="1" w:styleId="EYBulletedtext1">
    <w:name w:val="EY Bulleted text 1"/>
    <w:basedOn w:val="Normal"/>
    <w:link w:val="EYBulletedtext1Char"/>
    <w:rsid w:val="0069599A"/>
    <w:pPr>
      <w:numPr>
        <w:numId w:val="21"/>
      </w:numPr>
      <w:suppressAutoHyphens/>
      <w:spacing w:line="260" w:lineRule="exact"/>
    </w:pPr>
    <w:rPr>
      <w:kern w:val="12"/>
    </w:rPr>
  </w:style>
  <w:style w:type="paragraph" w:customStyle="1" w:styleId="EYBulletedtext2">
    <w:name w:val="EY Bulleted text 2"/>
    <w:basedOn w:val="Normal"/>
    <w:rsid w:val="0069599A"/>
    <w:pPr>
      <w:numPr>
        <w:numId w:val="19"/>
      </w:numPr>
      <w:suppressAutoHyphens/>
      <w:spacing w:line="260" w:lineRule="exact"/>
      <w:ind w:left="578" w:hanging="289"/>
    </w:pPr>
    <w:rPr>
      <w:kern w:val="12"/>
    </w:rPr>
  </w:style>
  <w:style w:type="character" w:customStyle="1" w:styleId="EYBulletedtext1Char">
    <w:name w:val="EY Bulleted text 1 Char"/>
    <w:basedOn w:val="DefaultParagraphFont"/>
    <w:link w:val="EYBulletedtext1"/>
    <w:rsid w:val="0069599A"/>
    <w:rPr>
      <w:rFonts w:ascii="Arial" w:hAnsi="Arial"/>
      <w:kern w:val="12"/>
      <w:szCs w:val="24"/>
    </w:rPr>
  </w:style>
  <w:style w:type="character" w:customStyle="1" w:styleId="EYDateChar">
    <w:name w:val="EY Date Char"/>
    <w:basedOn w:val="DefaultParagraphFont"/>
    <w:link w:val="EYDate"/>
    <w:rsid w:val="00C66AE1"/>
    <w:rPr>
      <w:rFonts w:ascii="EYInterstate Light" w:hAnsi="EYInterstate Light"/>
      <w:kern w:val="12"/>
      <w:szCs w:val="24"/>
    </w:rPr>
  </w:style>
  <w:style w:type="character" w:styleId="FollowedHyperlink">
    <w:name w:val="FollowedHyperlink"/>
    <w:basedOn w:val="DefaultParagraphFont"/>
    <w:rsid w:val="00C9679C"/>
    <w:rPr>
      <w:color w:val="606420"/>
      <w:u w:val="single"/>
    </w:rPr>
  </w:style>
  <w:style w:type="paragraph" w:customStyle="1" w:styleId="EYBodytextnoparaspace">
    <w:name w:val="EY Body text (no para space)"/>
    <w:basedOn w:val="EYNormal"/>
    <w:rsid w:val="003E7CE1"/>
    <w:pPr>
      <w:tabs>
        <w:tab w:val="left" w:pos="907"/>
      </w:tabs>
      <w:spacing w:line="260" w:lineRule="atLeast"/>
    </w:pPr>
  </w:style>
  <w:style w:type="paragraph" w:customStyle="1" w:styleId="StyleEYBodytextwithparaspaceBold">
    <w:name w:val="Style EY Body text (with para space) + Bold"/>
    <w:basedOn w:val="EYBodytextwithparaspace"/>
    <w:rsid w:val="003E7CE1"/>
    <w:rPr>
      <w:b/>
      <w:bCs/>
    </w:rPr>
  </w:style>
  <w:style w:type="paragraph" w:customStyle="1" w:styleId="Bullet">
    <w:name w:val="Bullet"/>
    <w:basedOn w:val="EYBulletedtext1"/>
    <w:link w:val="BulletChar"/>
    <w:qFormat/>
    <w:rsid w:val="00AE6FA6"/>
    <w:pPr>
      <w:tabs>
        <w:tab w:val="left" w:pos="270"/>
      </w:tabs>
      <w:ind w:left="270" w:hanging="270"/>
    </w:pPr>
  </w:style>
  <w:style w:type="character" w:customStyle="1" w:styleId="BulletChar">
    <w:name w:val="Bullet Char"/>
    <w:basedOn w:val="EYBulletedtext1Char"/>
    <w:link w:val="Bullet"/>
    <w:rsid w:val="00AE6FA6"/>
    <w:rPr>
      <w:rFonts w:ascii="Arial" w:hAnsi="Arial"/>
      <w:kern w:val="12"/>
      <w:szCs w:val="24"/>
    </w:rPr>
  </w:style>
  <w:style w:type="paragraph" w:styleId="BalloonText">
    <w:name w:val="Balloon Text"/>
    <w:basedOn w:val="Normal"/>
    <w:link w:val="BalloonTextChar"/>
    <w:rsid w:val="009C2638"/>
    <w:rPr>
      <w:rFonts w:ascii="Tahoma" w:hAnsi="Tahoma" w:cs="Tahoma"/>
      <w:sz w:val="16"/>
      <w:szCs w:val="16"/>
    </w:rPr>
  </w:style>
  <w:style w:type="character" w:customStyle="1" w:styleId="BalloonTextChar">
    <w:name w:val="Balloon Text Char"/>
    <w:basedOn w:val="DefaultParagraphFont"/>
    <w:link w:val="BalloonText"/>
    <w:rsid w:val="009C2638"/>
    <w:rPr>
      <w:rFonts w:ascii="Tahoma" w:hAnsi="Tahoma" w:cs="Tahoma"/>
      <w:sz w:val="16"/>
      <w:szCs w:val="16"/>
    </w:rPr>
  </w:style>
  <w:style w:type="paragraph" w:customStyle="1" w:styleId="LocalEYfirmname">
    <w:name w:val="Local EY firm name"/>
    <w:basedOn w:val="Normal"/>
    <w:rsid w:val="00E63C40"/>
    <w:pPr>
      <w:suppressAutoHyphens/>
      <w:autoSpaceDE w:val="0"/>
      <w:autoSpaceDN w:val="0"/>
      <w:adjustRightInd w:val="0"/>
      <w:spacing w:line="170" w:lineRule="atLeast"/>
      <w:textAlignment w:val="center"/>
    </w:pPr>
    <w:rPr>
      <w:rFonts w:ascii="EYInterstate (TT) Bold" w:eastAsia="Arial Unicode MS" w:hAnsi="EYInterstate (TT) Bold" w:cs="EYInterstate (TT) Bold"/>
      <w:b/>
      <w:bCs/>
      <w:color w:val="323232"/>
      <w:spacing w:val="-3"/>
      <w:sz w:val="15"/>
      <w:szCs w:val="15"/>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ygb.sharepoint.com/sites/TheBrandingZone/SitePages/Home.asp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N743MY\AppData\Roaming\Microsoft\Templates\EYWord\Greater%20China\EY%20HuaMing%20LLP\Beijing_16F_EYLLP_Audit.dotx" TargetMode="External"/></Relationships>
</file>

<file path=word/theme/theme1.xml><?xml version="1.0" encoding="utf-8"?>
<a:theme xmlns:a="http://schemas.openxmlformats.org/drawingml/2006/main" name="Office Theme">
  <a:themeElements>
    <a:clrScheme name="EY light print">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custClrLst>
    <a:custClr name="EY Special Use Red">
      <a:srgbClr val="F04C3E"/>
    </a:custClr>
    <a:custClr name="EY Special Use Blue 50%">
      <a:srgbClr val="7FD1D6"/>
    </a:custClr>
    <a:custClr name="EY Special Use Purple">
      <a:srgbClr val="91278F"/>
    </a:custClr>
    <a:custClr name="EY Special Use Purple 50%">
      <a:srgbClr val="C893C7"/>
    </a:custClr>
    <a:custClr name="EY Special Use Green">
      <a:srgbClr val="2C973E"/>
    </a:custClr>
    <a:custClr name="EY Special Use Green 50%">
      <a:srgbClr val="95CB89"/>
    </a:custClr>
    <a:custClr name="EY Yellow 50%">
      <a:srgbClr val="FFF27F"/>
    </a:custClr>
    <a:custClr name="EY Special Use Lilac">
      <a:srgbClr val="AC98DB"/>
    </a:custClr>
    <a:custClr name="EY Special Use Lilac 50%">
      <a:srgbClr val="D8D2E0"/>
    </a:custClr>
    <a:custClr name="EY Link Blue">
      <a:srgbClr val="336699"/>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3FEA8-4F0B-480B-B90A-F52C4A09C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Beijing_16F_EYLLP_Audit.dotx</Template>
  <TotalTime>3</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Jenny YJ Huang</dc:creator>
  <cp:lastModifiedBy>Jenny YJ Huang</cp:lastModifiedBy>
  <cp:revision>6</cp:revision>
  <cp:lastPrinted>2009-07-06T14:53:00Z</cp:lastPrinted>
  <dcterms:created xsi:type="dcterms:W3CDTF">2026-06-16T07:41:00Z</dcterms:created>
  <dcterms:modified xsi:type="dcterms:W3CDTF">2026-06-16T07:47:00Z</dcterms:modified>
</cp:coreProperties>
</file>